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448EC7" w14:textId="77777777" w:rsidR="006A2935" w:rsidRPr="00361627" w:rsidRDefault="006A2935" w:rsidP="006A2935">
      <w:pPr>
        <w:rPr>
          <w:lang w:val="ru-RU"/>
        </w:rPr>
      </w:pPr>
    </w:p>
    <w:p w14:paraId="1AB5E95B" w14:textId="6B8FAC57" w:rsidR="006A2935" w:rsidRPr="00C44DD9" w:rsidRDefault="006A2935" w:rsidP="006A2935">
      <w:pPr>
        <w:pStyle w:val="11"/>
        <w:rPr>
          <w:lang w:val="ru-RU"/>
        </w:rPr>
      </w:pPr>
      <w:r w:rsidRPr="00C44DD9">
        <w:rPr>
          <w:lang w:val="ru-RU"/>
        </w:rPr>
        <w:t>Функциональные требования к проекту:</w:t>
      </w:r>
    </w:p>
    <w:p w14:paraId="29F1CD4C" w14:textId="77777777" w:rsidR="00315FF7" w:rsidRDefault="00315FF7" w:rsidP="002C7A86">
      <w:pPr>
        <w:rPr>
          <w:lang w:val="ru-RU"/>
        </w:rPr>
      </w:pPr>
      <w:r w:rsidRPr="00315FF7">
        <w:rPr>
          <w:lang w:val="ru-RU"/>
        </w:rPr>
        <w:t>Разработка системы интеграции, контроля качества и аналитики кадровых данных по увольнениям и изменениям заработной платы.</w:t>
      </w:r>
    </w:p>
    <w:p w14:paraId="65E54837" w14:textId="1F375CDA" w:rsidR="002C7A86" w:rsidRPr="00C44DD9" w:rsidRDefault="00800BD8" w:rsidP="002C7A86">
      <w:pPr>
        <w:rPr>
          <w:rFonts w:cstheme="minorHAnsi"/>
          <w:color w:val="A6A6A6" w:themeColor="background1" w:themeShade="A6"/>
          <w:sz w:val="20"/>
          <w:szCs w:val="20"/>
          <w:lang w:val="ru-RU"/>
        </w:rPr>
      </w:pPr>
      <w:r w:rsidRPr="00C44DD9">
        <w:rPr>
          <w:rFonts w:cstheme="minorHAnsi"/>
          <w:color w:val="A6A6A6" w:themeColor="background1" w:themeShade="A6"/>
          <w:sz w:val="20"/>
          <w:szCs w:val="20"/>
          <w:lang w:val="ru-RU"/>
        </w:rPr>
        <w:br/>
      </w:r>
      <w:r w:rsidRPr="00C44DD9">
        <w:rPr>
          <w:rFonts w:cstheme="minorHAnsi"/>
          <w:sz w:val="20"/>
          <w:lang w:val="ru-RU"/>
        </w:rPr>
        <w:t xml:space="preserve">Последняя дата изменений: </w:t>
      </w:r>
      <w:sdt>
        <w:sdtPr>
          <w:rPr>
            <w:rFonts w:cstheme="minorHAnsi"/>
            <w:sz w:val="20"/>
            <w:lang w:val="ru-RU"/>
          </w:rPr>
          <w:id w:val="1817372504"/>
          <w:placeholder>
            <w:docPart w:val="F92D5EA72A484B628B88336BAE07AC1C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5-05-29T00:00:00Z">
            <w:dateFormat w:val="dd.MM.yyyy"/>
            <w:lid w:val="ru-RU"/>
            <w:storeMappedDataAs w:val="dateTime"/>
            <w:calendar w:val="gregorian"/>
          </w:date>
        </w:sdtPr>
        <w:sdtContent>
          <w:r w:rsidR="002B2D6B">
            <w:rPr>
              <w:rFonts w:cstheme="minorHAnsi"/>
              <w:sz w:val="20"/>
              <w:lang w:val="ru-RU"/>
            </w:rPr>
            <w:t>29.05.2025</w:t>
          </w:r>
        </w:sdtContent>
      </w:sdt>
      <w:r w:rsidRPr="00C44DD9">
        <w:rPr>
          <w:rFonts w:cstheme="minorHAnsi"/>
          <w:sz w:val="20"/>
          <w:lang w:val="ru-RU"/>
        </w:rPr>
        <w:tab/>
      </w:r>
      <w:r w:rsidRPr="00C44DD9">
        <w:rPr>
          <w:rFonts w:cstheme="minorHAnsi"/>
          <w:sz w:val="20"/>
          <w:lang w:val="ru-RU"/>
        </w:rPr>
        <w:tab/>
        <w:t xml:space="preserve">Порядковый номер изменения ФТ (версия): </w:t>
      </w:r>
      <w:r w:rsidR="00DC4830" w:rsidRPr="00C44DD9">
        <w:rPr>
          <w:rFonts w:cstheme="minorHAnsi"/>
          <w:color w:val="A6A6A6" w:themeColor="background1" w:themeShade="A6"/>
          <w:sz w:val="20"/>
          <w:szCs w:val="20"/>
          <w:lang w:val="ru-RU"/>
        </w:rPr>
        <w:t>1</w:t>
      </w:r>
    </w:p>
    <w:tbl>
      <w:tblPr>
        <w:tblStyle w:val="ad"/>
        <w:tblW w:w="5000" w:type="pct"/>
        <w:tblLook w:val="0280" w:firstRow="0" w:lastRow="0" w:firstColumn="1" w:lastColumn="0" w:noHBand="1" w:noVBand="0"/>
        <w:tblDescription w:val="Summary of key project information details such as client and project name."/>
      </w:tblPr>
      <w:tblGrid>
        <w:gridCol w:w="2077"/>
        <w:gridCol w:w="8380"/>
      </w:tblGrid>
      <w:tr w:rsidR="00305ECA" w:rsidRPr="00C44DD9" w14:paraId="198B7261" w14:textId="77777777" w:rsidTr="00305EC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3" w:type="pct"/>
          </w:tcPr>
          <w:p w14:paraId="02BDFBF9" w14:textId="3DC6679B" w:rsidR="00305ECA" w:rsidRPr="00C44DD9" w:rsidRDefault="00305ECA">
            <w:pPr>
              <w:rPr>
                <w:lang w:val="ru-RU"/>
              </w:rPr>
            </w:pPr>
            <w:r w:rsidRPr="00C44DD9">
              <w:rPr>
                <w:lang w:val="ru-RU"/>
              </w:rPr>
              <w:t>Руководитель проекта</w:t>
            </w:r>
            <w:r w:rsidR="00005F9A" w:rsidRPr="00C44DD9">
              <w:rPr>
                <w:lang w:val="ru-RU"/>
              </w:rPr>
              <w:t xml:space="preserve"> от заказчика</w:t>
            </w:r>
          </w:p>
        </w:tc>
        <w:sdt>
          <w:sdtPr>
            <w:rPr>
              <w:lang w:val="ru-RU"/>
            </w:rPr>
            <w:id w:val="-95029663"/>
            <w:placeholder>
              <w:docPart w:val="133E1C716C1448A382F11A756931CDC3"/>
            </w:placeholder>
            <w:text/>
          </w:sdtPr>
          <w:sdtContent>
            <w:tc>
              <w:tcPr>
                <w:tcW w:w="4007" w:type="pct"/>
              </w:tcPr>
              <w:p w14:paraId="4D784211" w14:textId="65ED7698" w:rsidR="00305ECA" w:rsidRPr="00C44DD9" w:rsidRDefault="002B2D6B" w:rsidP="00C44DD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ru-RU"/>
                  </w:rPr>
                </w:pPr>
                <w:proofErr w:type="spellStart"/>
                <w:r>
                  <w:rPr>
                    <w:lang w:val="ru-RU"/>
                  </w:rPr>
                  <w:t>Половинкина</w:t>
                </w:r>
                <w:proofErr w:type="spellEnd"/>
                <w:r>
                  <w:rPr>
                    <w:lang w:val="ru-RU"/>
                  </w:rPr>
                  <w:t xml:space="preserve"> Т. В.</w:t>
                </w:r>
              </w:p>
            </w:tc>
          </w:sdtContent>
        </w:sdt>
      </w:tr>
      <w:tr w:rsidR="00305ECA" w:rsidRPr="00C44DD9" w14:paraId="72AEF9C9" w14:textId="77777777" w:rsidTr="00305EC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3" w:type="pct"/>
          </w:tcPr>
          <w:p w14:paraId="15AFA272" w14:textId="77777777" w:rsidR="00305ECA" w:rsidRPr="00C44DD9" w:rsidRDefault="00305ECA">
            <w:pPr>
              <w:rPr>
                <w:lang w:val="ru-RU"/>
              </w:rPr>
            </w:pPr>
            <w:r w:rsidRPr="00C44DD9">
              <w:rPr>
                <w:lang w:val="ru-RU"/>
              </w:rPr>
              <w:t>Заказчик проекта</w:t>
            </w:r>
          </w:p>
        </w:tc>
        <w:sdt>
          <w:sdtPr>
            <w:rPr>
              <w:lang w:val="ru-RU"/>
            </w:rPr>
            <w:id w:val="-320349833"/>
            <w:placeholder>
              <w:docPart w:val="C76002B759D9463FBD7659CC85606F84"/>
            </w:placeholder>
            <w:text/>
          </w:sdtPr>
          <w:sdtContent>
            <w:tc>
              <w:tcPr>
                <w:tcW w:w="4007" w:type="pct"/>
              </w:tcPr>
              <w:p w14:paraId="0DF7B387" w14:textId="60A3FFD8" w:rsidR="00305ECA" w:rsidRPr="00C44DD9" w:rsidRDefault="002B2D6B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ru-RU"/>
                  </w:rPr>
                </w:pPr>
                <w:proofErr w:type="spellStart"/>
                <w:r>
                  <w:rPr>
                    <w:lang w:val="ru-RU"/>
                  </w:rPr>
                  <w:t>Половинкина</w:t>
                </w:r>
                <w:proofErr w:type="spellEnd"/>
                <w:r>
                  <w:rPr>
                    <w:lang w:val="ru-RU"/>
                  </w:rPr>
                  <w:t xml:space="preserve"> Т. В.</w:t>
                </w:r>
              </w:p>
            </w:tc>
          </w:sdtContent>
        </w:sdt>
      </w:tr>
      <w:tr w:rsidR="001C7225" w:rsidRPr="00C44DD9" w14:paraId="6C15AE09" w14:textId="77777777" w:rsidTr="00305EC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3" w:type="pct"/>
          </w:tcPr>
          <w:p w14:paraId="60AE6ED6" w14:textId="4257F6D8" w:rsidR="001C7225" w:rsidRPr="00C44DD9" w:rsidRDefault="001C7225">
            <w:pPr>
              <w:rPr>
                <w:lang w:val="ru-RU"/>
              </w:rPr>
            </w:pPr>
            <w:r w:rsidRPr="00C44DD9">
              <w:rPr>
                <w:lang w:val="ru-RU"/>
              </w:rPr>
              <w:t>Инициатор проекта</w:t>
            </w:r>
          </w:p>
        </w:tc>
        <w:sdt>
          <w:sdtPr>
            <w:rPr>
              <w:lang w:val="ru-RU"/>
            </w:rPr>
            <w:id w:val="-1318650596"/>
            <w:placeholder>
              <w:docPart w:val="822A70AEFA654B14A0202A03E6FE85E4"/>
            </w:placeholder>
            <w:text/>
          </w:sdtPr>
          <w:sdtContent>
            <w:tc>
              <w:tcPr>
                <w:tcW w:w="4007" w:type="pct"/>
              </w:tcPr>
              <w:p w14:paraId="1EDF0028" w14:textId="7FC8F657" w:rsidR="001C7225" w:rsidRPr="00C44DD9" w:rsidRDefault="002B2D6B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ru-RU"/>
                  </w:rPr>
                </w:pPr>
                <w:proofErr w:type="spellStart"/>
                <w:r>
                  <w:rPr>
                    <w:lang w:val="ru-RU"/>
                  </w:rPr>
                  <w:t>Половинкина</w:t>
                </w:r>
                <w:proofErr w:type="spellEnd"/>
                <w:r>
                  <w:rPr>
                    <w:lang w:val="ru-RU"/>
                  </w:rPr>
                  <w:t xml:space="preserve"> Т. В.</w:t>
                </w:r>
              </w:p>
            </w:tc>
          </w:sdtContent>
        </w:sdt>
      </w:tr>
      <w:tr w:rsidR="00305ECA" w:rsidRPr="00C44DD9" w14:paraId="1807AAA1" w14:textId="77777777" w:rsidTr="00305EC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3" w:type="pct"/>
          </w:tcPr>
          <w:p w14:paraId="3DB1999E" w14:textId="0CA07A33" w:rsidR="00305ECA" w:rsidRPr="00C44DD9" w:rsidRDefault="00005F9A" w:rsidP="00305ECA">
            <w:pPr>
              <w:rPr>
                <w:lang w:val="ru-RU"/>
              </w:rPr>
            </w:pPr>
            <w:r w:rsidRPr="00C44DD9">
              <w:rPr>
                <w:lang w:val="ru-RU"/>
              </w:rPr>
              <w:t>Руководитель проекта от ИТ</w:t>
            </w:r>
          </w:p>
        </w:tc>
        <w:sdt>
          <w:sdtPr>
            <w:rPr>
              <w:color w:val="auto"/>
              <w:lang w:val="ru-RU"/>
            </w:rPr>
            <w:id w:val="-1334532359"/>
            <w:placeholder>
              <w:docPart w:val="7CFEFA2CB8EF463DBB82CCDAFF37F8CC"/>
            </w:placeholder>
            <w:text/>
          </w:sdtPr>
          <w:sdtContent>
            <w:tc>
              <w:tcPr>
                <w:tcW w:w="4007" w:type="pct"/>
              </w:tcPr>
              <w:p w14:paraId="615F1724" w14:textId="6FC60D9A" w:rsidR="00305ECA" w:rsidRPr="00C44DD9" w:rsidRDefault="002B2D6B" w:rsidP="00305ECA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ru-RU"/>
                  </w:rPr>
                </w:pPr>
                <w:proofErr w:type="spellStart"/>
                <w:r>
                  <w:rPr>
                    <w:color w:val="auto"/>
                    <w:lang w:val="ru-RU"/>
                  </w:rPr>
                  <w:t>Половинкина</w:t>
                </w:r>
                <w:proofErr w:type="spellEnd"/>
                <w:r>
                  <w:rPr>
                    <w:color w:val="auto"/>
                    <w:lang w:val="ru-RU"/>
                  </w:rPr>
                  <w:t xml:space="preserve"> Т. В.</w:t>
                </w:r>
              </w:p>
            </w:tc>
          </w:sdtContent>
        </w:sdt>
      </w:tr>
      <w:tr w:rsidR="00005F9A" w:rsidRPr="00C44DD9" w14:paraId="6B8D6F92" w14:textId="77777777" w:rsidTr="00305EC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3" w:type="pct"/>
          </w:tcPr>
          <w:p w14:paraId="278EF7E7" w14:textId="4E0D047B" w:rsidR="00005F9A" w:rsidRPr="00C44DD9" w:rsidRDefault="00005F9A" w:rsidP="00005F9A">
            <w:pPr>
              <w:rPr>
                <w:lang w:val="ru-RU"/>
              </w:rPr>
            </w:pPr>
            <w:r w:rsidRPr="00C44DD9">
              <w:rPr>
                <w:lang w:val="ru-RU"/>
              </w:rPr>
              <w:t>Автор ФТ</w:t>
            </w:r>
          </w:p>
        </w:tc>
        <w:sdt>
          <w:sdtPr>
            <w:rPr>
              <w:lang w:val="ru-RU"/>
            </w:rPr>
            <w:id w:val="-241331947"/>
            <w:placeholder>
              <w:docPart w:val="3D4C322B9A074DDDA2436ADD459F33B3"/>
            </w:placeholder>
            <w:text/>
          </w:sdtPr>
          <w:sdtContent>
            <w:tc>
              <w:tcPr>
                <w:tcW w:w="4007" w:type="pct"/>
              </w:tcPr>
              <w:p w14:paraId="32C931EF" w14:textId="7133EABF" w:rsidR="00005F9A" w:rsidRPr="00C44DD9" w:rsidRDefault="002B2D6B" w:rsidP="00005F9A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ru-RU"/>
                  </w:rPr>
                </w:pPr>
                <w:r>
                  <w:rPr>
                    <w:lang w:val="ru-RU"/>
                  </w:rPr>
                  <w:t>Хворостинина Е.П.</w:t>
                </w:r>
              </w:p>
            </w:tc>
          </w:sdtContent>
        </w:sdt>
      </w:tr>
    </w:tbl>
    <w:p w14:paraId="7929A133" w14:textId="77777777" w:rsidR="00366443" w:rsidRPr="00C44DD9" w:rsidRDefault="00366443" w:rsidP="00366443">
      <w:pPr>
        <w:rPr>
          <w:lang w:val="ru-RU"/>
        </w:rPr>
      </w:pPr>
    </w:p>
    <w:p w14:paraId="527378A1" w14:textId="77777777" w:rsidR="007356C4" w:rsidRPr="00C44DD9" w:rsidRDefault="007356C4">
      <w:pPr>
        <w:rPr>
          <w:b/>
          <w:bCs/>
          <w:color w:val="5B9BD5" w:themeColor="accent1"/>
          <w:sz w:val="24"/>
          <w:szCs w:val="24"/>
          <w:lang w:val="ru-RU"/>
        </w:rPr>
      </w:pPr>
      <w:r w:rsidRPr="00C44DD9">
        <w:br w:type="page"/>
      </w:r>
    </w:p>
    <w:p w14:paraId="4D1A2301" w14:textId="72C6DF5A" w:rsidR="00366443" w:rsidRPr="00C44DD9" w:rsidRDefault="00E507D7" w:rsidP="00366443">
      <w:pPr>
        <w:pStyle w:val="2"/>
        <w:numPr>
          <w:ilvl w:val="0"/>
          <w:numId w:val="0"/>
        </w:numPr>
      </w:pPr>
      <w:r w:rsidRPr="00C44DD9">
        <w:lastRenderedPageBreak/>
        <w:t>Содержание</w:t>
      </w:r>
      <w:r w:rsidR="00486136" w:rsidRPr="00C44DD9">
        <w:t xml:space="preserve"> 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645"/>
        <w:gridCol w:w="9822"/>
      </w:tblGrid>
      <w:tr w:rsidR="00366443" w:rsidRPr="00C44DD9" w14:paraId="0B3C4FDA" w14:textId="77777777" w:rsidTr="00655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7EBDB267" w14:textId="77777777" w:rsidR="00366443" w:rsidRPr="00C44DD9" w:rsidRDefault="00366443" w:rsidP="00655760">
            <w:pPr>
              <w:rPr>
                <w:lang w:val="ru-RU"/>
              </w:rPr>
            </w:pPr>
            <w:r w:rsidRPr="00C44DD9">
              <w:rPr>
                <w:noProof/>
                <w:lang w:val="ru-RU" w:eastAsia="ru-RU"/>
              </w:rPr>
              <mc:AlternateContent>
                <mc:Choice Requires="wpg">
                  <w:drawing>
                    <wp:inline distT="0" distB="0" distL="0" distR="0" wp14:anchorId="36652806" wp14:editId="61BD397B">
                      <wp:extent cx="141605" cy="141605"/>
                      <wp:effectExtent l="0" t="0" r="0" b="0"/>
                      <wp:docPr id="29" name="Группа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30" name="Прямоугольник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" name="Полилиния 3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group w14:anchorId="5ABDB30F" id="Группа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">
                      <v:rect id="Прямоугольник 30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" fillcolor="#5b9bd5 [3204]" stroked="f" strokeweight="0"/>
                      <v:shape id="Полилиния 3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4E721FD7" w14:textId="111FE257" w:rsidR="00366443" w:rsidRPr="00C44DD9" w:rsidRDefault="00E507D7" w:rsidP="00E64FA0">
            <w:pPr>
              <w:pStyle w:val="a"/>
              <w:numPr>
                <w:ilvl w:val="0"/>
                <w:numId w:val="0"/>
              </w:numPr>
              <w:ind w:left="432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ru-RU"/>
              </w:rPr>
            </w:pPr>
            <w:r w:rsidRPr="00C44DD9">
              <w:rPr>
                <w:i/>
                <w:lang w:val="ru-RU"/>
              </w:rPr>
              <w:t>Содержание ФТ</w:t>
            </w:r>
            <w:r w:rsidR="00CE08AC" w:rsidRPr="00C44DD9">
              <w:rPr>
                <w:i/>
                <w:lang w:val="ru-RU"/>
              </w:rPr>
              <w:t xml:space="preserve"> </w:t>
            </w:r>
          </w:p>
        </w:tc>
      </w:tr>
    </w:tbl>
    <w:p w14:paraId="23D02262" w14:textId="77777777" w:rsidR="00366443" w:rsidRPr="00C44DD9" w:rsidRDefault="00366443" w:rsidP="00366443">
      <w:pPr>
        <w:rPr>
          <w:lang w:val="ru-RU"/>
        </w:rPr>
      </w:pPr>
    </w:p>
    <w:tbl>
      <w:tblPr>
        <w:tblStyle w:val="ad"/>
        <w:tblW w:w="5000" w:type="pct"/>
        <w:tblLook w:val="0420" w:firstRow="1" w:lastRow="0" w:firstColumn="0" w:lastColumn="0" w:noHBand="0" w:noVBand="1"/>
        <w:tblDescription w:val="Summary of key project information details such as client and project name."/>
      </w:tblPr>
      <w:tblGrid>
        <w:gridCol w:w="705"/>
        <w:gridCol w:w="5222"/>
        <w:gridCol w:w="4530"/>
      </w:tblGrid>
      <w:tr w:rsidR="00E507D7" w:rsidRPr="00C44DD9" w14:paraId="1749D12E" w14:textId="1E39B412" w:rsidTr="00E50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7" w:type="pct"/>
          </w:tcPr>
          <w:p w14:paraId="02C3C852" w14:textId="38781F46" w:rsidR="00E507D7" w:rsidRPr="00C44DD9" w:rsidRDefault="00E507D7" w:rsidP="00655760">
            <w:pPr>
              <w:rPr>
                <w:lang w:val="ru-RU"/>
              </w:rPr>
            </w:pPr>
            <w:r w:rsidRPr="00C44DD9">
              <w:rPr>
                <w:lang w:val="ru-RU"/>
              </w:rPr>
              <w:t>№</w:t>
            </w:r>
          </w:p>
        </w:tc>
        <w:tc>
          <w:tcPr>
            <w:tcW w:w="2497" w:type="pct"/>
          </w:tcPr>
          <w:p w14:paraId="2BE8A68A" w14:textId="43E851D4" w:rsidR="00E507D7" w:rsidRPr="00C44DD9" w:rsidRDefault="00E507D7" w:rsidP="00655760">
            <w:pPr>
              <w:rPr>
                <w:lang w:val="ru-RU"/>
              </w:rPr>
            </w:pPr>
            <w:r w:rsidRPr="00C44DD9">
              <w:rPr>
                <w:lang w:val="ru-RU"/>
              </w:rPr>
              <w:t>Наименование раздела</w:t>
            </w:r>
          </w:p>
        </w:tc>
        <w:tc>
          <w:tcPr>
            <w:tcW w:w="2166" w:type="pct"/>
          </w:tcPr>
          <w:p w14:paraId="26BDE79D" w14:textId="46A65385" w:rsidR="00E507D7" w:rsidRPr="00C44DD9" w:rsidRDefault="00E507D7" w:rsidP="00655760">
            <w:pPr>
              <w:rPr>
                <w:lang w:val="ru-RU"/>
              </w:rPr>
            </w:pPr>
            <w:r w:rsidRPr="00C44DD9">
              <w:rPr>
                <w:lang w:val="ru-RU"/>
              </w:rPr>
              <w:t>Номер страницы</w:t>
            </w:r>
          </w:p>
        </w:tc>
      </w:tr>
      <w:tr w:rsidR="00E507D7" w:rsidRPr="00C44DD9" w14:paraId="6D60E0EB" w14:textId="5E6B3A0A" w:rsidTr="00E507D7">
        <w:tc>
          <w:tcPr>
            <w:tcW w:w="337" w:type="pct"/>
          </w:tcPr>
          <w:p w14:paraId="05EAA26A" w14:textId="24610BAD" w:rsidR="00E507D7" w:rsidRPr="00C44DD9" w:rsidRDefault="00E507D7" w:rsidP="00655760">
            <w:pPr>
              <w:rPr>
                <w:lang w:val="ru-RU"/>
              </w:rPr>
            </w:pPr>
            <w:r w:rsidRPr="00C44DD9">
              <w:rPr>
                <w:lang w:val="ru-RU"/>
              </w:rPr>
              <w:t>1</w:t>
            </w:r>
          </w:p>
        </w:tc>
        <w:tc>
          <w:tcPr>
            <w:tcW w:w="2497" w:type="pct"/>
          </w:tcPr>
          <w:p w14:paraId="156561AD" w14:textId="4469C3BF" w:rsidR="00E507D7" w:rsidRPr="00C44DD9" w:rsidRDefault="00E507D7" w:rsidP="00655760">
            <w:pPr>
              <w:rPr>
                <w:lang w:val="ru-RU"/>
              </w:rPr>
            </w:pPr>
            <w:r w:rsidRPr="00C44DD9">
              <w:rPr>
                <w:lang w:val="ru-RU"/>
              </w:rPr>
              <w:t>Вид проекта</w:t>
            </w:r>
          </w:p>
        </w:tc>
        <w:tc>
          <w:tcPr>
            <w:tcW w:w="2166" w:type="pct"/>
          </w:tcPr>
          <w:p w14:paraId="529E80D3" w14:textId="5CDB5FC3" w:rsidR="00E507D7" w:rsidRPr="00C44DD9" w:rsidRDefault="005974FD" w:rsidP="00655760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</w:tr>
      <w:tr w:rsidR="00E507D7" w:rsidRPr="00C44DD9" w14:paraId="13B82FB3" w14:textId="25C10DC6" w:rsidTr="00E507D7">
        <w:tc>
          <w:tcPr>
            <w:tcW w:w="337" w:type="pct"/>
          </w:tcPr>
          <w:p w14:paraId="38A1849E" w14:textId="3A09B919" w:rsidR="00E507D7" w:rsidRPr="00C44DD9" w:rsidRDefault="00E507D7" w:rsidP="00655760">
            <w:pPr>
              <w:rPr>
                <w:lang w:val="ru-RU"/>
              </w:rPr>
            </w:pPr>
            <w:r w:rsidRPr="00C44DD9">
              <w:rPr>
                <w:lang w:val="ru-RU"/>
              </w:rPr>
              <w:t>2</w:t>
            </w:r>
          </w:p>
        </w:tc>
        <w:tc>
          <w:tcPr>
            <w:tcW w:w="2497" w:type="pct"/>
          </w:tcPr>
          <w:p w14:paraId="276974F2" w14:textId="0A77F45F" w:rsidR="00E507D7" w:rsidRPr="00C44DD9" w:rsidRDefault="00E507D7" w:rsidP="00655760">
            <w:pPr>
              <w:rPr>
                <w:lang w:val="ru-RU"/>
              </w:rPr>
            </w:pPr>
            <w:r w:rsidRPr="00C44DD9">
              <w:rPr>
                <w:lang w:val="ru-RU"/>
              </w:rPr>
              <w:t>Описание бизнес-проблемы</w:t>
            </w:r>
          </w:p>
        </w:tc>
        <w:tc>
          <w:tcPr>
            <w:tcW w:w="2166" w:type="pct"/>
          </w:tcPr>
          <w:p w14:paraId="7A3A26B7" w14:textId="4D4AC845" w:rsidR="00E507D7" w:rsidRPr="00C44DD9" w:rsidRDefault="005974FD" w:rsidP="00655760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</w:tr>
      <w:tr w:rsidR="00E507D7" w:rsidRPr="00C44DD9" w14:paraId="4FA27DA4" w14:textId="77777777" w:rsidTr="00E507D7">
        <w:tc>
          <w:tcPr>
            <w:tcW w:w="337" w:type="pct"/>
          </w:tcPr>
          <w:p w14:paraId="682B1139" w14:textId="220ED857" w:rsidR="00E507D7" w:rsidRPr="00C44DD9" w:rsidRDefault="00E507D7" w:rsidP="00655760">
            <w:pPr>
              <w:rPr>
                <w:lang w:val="ru-RU"/>
              </w:rPr>
            </w:pPr>
            <w:r w:rsidRPr="00C44DD9">
              <w:rPr>
                <w:lang w:val="ru-RU"/>
              </w:rPr>
              <w:t>3</w:t>
            </w:r>
          </w:p>
        </w:tc>
        <w:tc>
          <w:tcPr>
            <w:tcW w:w="2497" w:type="pct"/>
          </w:tcPr>
          <w:p w14:paraId="5740B549" w14:textId="23AEEF84" w:rsidR="00E507D7" w:rsidRPr="00C44DD9" w:rsidRDefault="00E507D7" w:rsidP="00655760">
            <w:pPr>
              <w:rPr>
                <w:lang w:val="ru-RU"/>
              </w:rPr>
            </w:pPr>
            <w:r w:rsidRPr="00C44DD9">
              <w:rPr>
                <w:lang w:val="ru-RU"/>
              </w:rPr>
              <w:t>Описание образа результата</w:t>
            </w:r>
          </w:p>
        </w:tc>
        <w:tc>
          <w:tcPr>
            <w:tcW w:w="2166" w:type="pct"/>
          </w:tcPr>
          <w:p w14:paraId="68779BD7" w14:textId="0B105346" w:rsidR="00E507D7" w:rsidRPr="00C44DD9" w:rsidRDefault="005974FD" w:rsidP="00655760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</w:tr>
      <w:tr w:rsidR="00E507D7" w:rsidRPr="00C44DD9" w14:paraId="2AC90898" w14:textId="77777777" w:rsidTr="00E507D7">
        <w:tc>
          <w:tcPr>
            <w:tcW w:w="337" w:type="pct"/>
          </w:tcPr>
          <w:p w14:paraId="27BAE40E" w14:textId="2E8E366E" w:rsidR="00E507D7" w:rsidRPr="00C44DD9" w:rsidRDefault="00E507D7" w:rsidP="00655760">
            <w:pPr>
              <w:rPr>
                <w:lang w:val="ru-RU"/>
              </w:rPr>
            </w:pPr>
            <w:r w:rsidRPr="00C44DD9">
              <w:rPr>
                <w:lang w:val="ru-RU"/>
              </w:rPr>
              <w:t>4</w:t>
            </w:r>
          </w:p>
        </w:tc>
        <w:tc>
          <w:tcPr>
            <w:tcW w:w="2497" w:type="pct"/>
          </w:tcPr>
          <w:p w14:paraId="47CBC101" w14:textId="011FC41D" w:rsidR="00E507D7" w:rsidRPr="00C44DD9" w:rsidRDefault="00E507D7" w:rsidP="00655760">
            <w:pPr>
              <w:rPr>
                <w:lang w:val="ru-RU"/>
              </w:rPr>
            </w:pPr>
            <w:r w:rsidRPr="00C44DD9">
              <w:rPr>
                <w:lang w:val="ru-RU"/>
              </w:rPr>
              <w:t>Описание пользовательских ролей</w:t>
            </w:r>
          </w:p>
        </w:tc>
        <w:tc>
          <w:tcPr>
            <w:tcW w:w="2166" w:type="pct"/>
          </w:tcPr>
          <w:p w14:paraId="6EB82DFC" w14:textId="73E085CC" w:rsidR="00E507D7" w:rsidRPr="00C44DD9" w:rsidRDefault="005974FD" w:rsidP="00655760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</w:tr>
      <w:tr w:rsidR="00E507D7" w:rsidRPr="00540BC2" w14:paraId="30414F5A" w14:textId="77777777" w:rsidTr="00E507D7">
        <w:tc>
          <w:tcPr>
            <w:tcW w:w="337" w:type="pct"/>
          </w:tcPr>
          <w:p w14:paraId="00B21957" w14:textId="20CAF5FA" w:rsidR="00E507D7" w:rsidRPr="00C44DD9" w:rsidRDefault="00E507D7" w:rsidP="00655760">
            <w:pPr>
              <w:rPr>
                <w:lang w:val="ru-RU"/>
              </w:rPr>
            </w:pPr>
            <w:r w:rsidRPr="00C44DD9">
              <w:rPr>
                <w:lang w:val="ru-RU"/>
              </w:rPr>
              <w:t>5</w:t>
            </w:r>
          </w:p>
        </w:tc>
        <w:tc>
          <w:tcPr>
            <w:tcW w:w="2497" w:type="pct"/>
          </w:tcPr>
          <w:p w14:paraId="4B82C771" w14:textId="033511F8" w:rsidR="00E507D7" w:rsidRPr="00C44DD9" w:rsidRDefault="00E507D7" w:rsidP="00655760">
            <w:pPr>
              <w:rPr>
                <w:lang w:val="ru-RU"/>
              </w:rPr>
            </w:pPr>
            <w:r w:rsidRPr="00C44DD9">
              <w:rPr>
                <w:lang w:val="ru-RU"/>
              </w:rPr>
              <w:t>Сценарии и функциональные требования (обязательные)</w:t>
            </w:r>
          </w:p>
        </w:tc>
        <w:tc>
          <w:tcPr>
            <w:tcW w:w="2166" w:type="pct"/>
          </w:tcPr>
          <w:p w14:paraId="732A13AA" w14:textId="550E9B70" w:rsidR="00E507D7" w:rsidRPr="00C44DD9" w:rsidRDefault="005974FD" w:rsidP="00655760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</w:tr>
      <w:tr w:rsidR="005974FD" w:rsidRPr="00540BC2" w14:paraId="67D1BDD1" w14:textId="77777777" w:rsidTr="00E507D7">
        <w:tc>
          <w:tcPr>
            <w:tcW w:w="337" w:type="pct"/>
          </w:tcPr>
          <w:p w14:paraId="548E0D6E" w14:textId="254B2D65" w:rsidR="005974FD" w:rsidRPr="00C44DD9" w:rsidRDefault="005974FD" w:rsidP="005974FD">
            <w:pPr>
              <w:rPr>
                <w:lang w:val="ru-RU"/>
              </w:rPr>
            </w:pPr>
            <w:r w:rsidRPr="00C44DD9">
              <w:rPr>
                <w:lang w:val="ru-RU"/>
              </w:rPr>
              <w:t>6</w:t>
            </w:r>
          </w:p>
        </w:tc>
        <w:tc>
          <w:tcPr>
            <w:tcW w:w="2497" w:type="pct"/>
          </w:tcPr>
          <w:p w14:paraId="68A617B7" w14:textId="7BF3323C" w:rsidR="005974FD" w:rsidRPr="00C44DD9" w:rsidRDefault="005974FD" w:rsidP="005974FD">
            <w:pPr>
              <w:rPr>
                <w:lang w:val="ru-RU"/>
              </w:rPr>
            </w:pPr>
            <w:r w:rsidRPr="00C44DD9">
              <w:rPr>
                <w:lang w:val="ru-RU"/>
              </w:rPr>
              <w:t>Схема обмена</w:t>
            </w:r>
          </w:p>
        </w:tc>
        <w:tc>
          <w:tcPr>
            <w:tcW w:w="2166" w:type="pct"/>
          </w:tcPr>
          <w:p w14:paraId="46E8B0C1" w14:textId="5CC63564" w:rsidR="005974FD" w:rsidRPr="00C44DD9" w:rsidRDefault="004207A4" w:rsidP="005974FD">
            <w:pPr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</w:tr>
      <w:tr w:rsidR="005974FD" w:rsidRPr="00C44DD9" w14:paraId="133D1C77" w14:textId="77777777" w:rsidTr="00E507D7">
        <w:tc>
          <w:tcPr>
            <w:tcW w:w="337" w:type="pct"/>
          </w:tcPr>
          <w:p w14:paraId="746BF5BB" w14:textId="501950A9" w:rsidR="005974FD" w:rsidRPr="00C44DD9" w:rsidRDefault="005974FD" w:rsidP="005974FD">
            <w:pPr>
              <w:rPr>
                <w:lang w:val="ru-RU"/>
              </w:rPr>
            </w:pPr>
            <w:r w:rsidRPr="00C44DD9">
              <w:rPr>
                <w:lang w:val="ru-RU"/>
              </w:rPr>
              <w:t>7</w:t>
            </w:r>
          </w:p>
        </w:tc>
        <w:tc>
          <w:tcPr>
            <w:tcW w:w="2497" w:type="pct"/>
          </w:tcPr>
          <w:p w14:paraId="6CBEFBF8" w14:textId="3BDB2A19" w:rsidR="005974FD" w:rsidRPr="00C44DD9" w:rsidRDefault="005974FD" w:rsidP="005974FD">
            <w:pPr>
              <w:rPr>
                <w:lang w:val="ru-RU"/>
              </w:rPr>
            </w:pPr>
            <w:r w:rsidRPr="00C44DD9">
              <w:rPr>
                <w:lang w:val="ru-RU"/>
              </w:rPr>
              <w:t>Количество пользователей в системе</w:t>
            </w:r>
          </w:p>
        </w:tc>
        <w:tc>
          <w:tcPr>
            <w:tcW w:w="2166" w:type="pct"/>
          </w:tcPr>
          <w:p w14:paraId="75D54ECE" w14:textId="08AF6ABF" w:rsidR="005974FD" w:rsidRPr="00C44DD9" w:rsidRDefault="004207A4" w:rsidP="005974FD">
            <w:pPr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</w:tr>
      <w:tr w:rsidR="005974FD" w:rsidRPr="00C44DD9" w14:paraId="111C010A" w14:textId="77777777" w:rsidTr="00E507D7">
        <w:tc>
          <w:tcPr>
            <w:tcW w:w="337" w:type="pct"/>
          </w:tcPr>
          <w:p w14:paraId="2A79BCCD" w14:textId="76383C7B" w:rsidR="005974FD" w:rsidRPr="00C44DD9" w:rsidRDefault="005974FD" w:rsidP="005974FD">
            <w:pPr>
              <w:rPr>
                <w:lang w:val="ru-RU"/>
              </w:rPr>
            </w:pPr>
            <w:r w:rsidRPr="00C44DD9">
              <w:rPr>
                <w:lang w:val="ru-RU"/>
              </w:rPr>
              <w:t>8</w:t>
            </w:r>
          </w:p>
        </w:tc>
        <w:tc>
          <w:tcPr>
            <w:tcW w:w="2497" w:type="pct"/>
          </w:tcPr>
          <w:p w14:paraId="1B4CC776" w14:textId="61EAD620" w:rsidR="005974FD" w:rsidRPr="00C44DD9" w:rsidRDefault="005974FD" w:rsidP="005974FD">
            <w:pPr>
              <w:rPr>
                <w:lang w:val="ru-RU"/>
              </w:rPr>
            </w:pPr>
            <w:r w:rsidRPr="00C44DD9">
              <w:rPr>
                <w:lang w:val="ru-RU"/>
              </w:rPr>
              <w:t>Доступ к информационной системе</w:t>
            </w:r>
          </w:p>
        </w:tc>
        <w:tc>
          <w:tcPr>
            <w:tcW w:w="2166" w:type="pct"/>
          </w:tcPr>
          <w:p w14:paraId="6B8CBC2D" w14:textId="72A214B8" w:rsidR="005974FD" w:rsidRPr="00C44DD9" w:rsidRDefault="004207A4" w:rsidP="005974FD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</w:tr>
      <w:tr w:rsidR="005974FD" w:rsidRPr="00C44DD9" w14:paraId="1479737B" w14:textId="77777777" w:rsidTr="00E507D7">
        <w:tc>
          <w:tcPr>
            <w:tcW w:w="337" w:type="pct"/>
          </w:tcPr>
          <w:p w14:paraId="66D28EB0" w14:textId="213C1B4B" w:rsidR="005974FD" w:rsidRPr="00C44DD9" w:rsidRDefault="005974FD" w:rsidP="005974FD">
            <w:pPr>
              <w:rPr>
                <w:lang w:val="ru-RU"/>
              </w:rPr>
            </w:pPr>
            <w:r w:rsidRPr="00C44DD9">
              <w:rPr>
                <w:lang w:val="ru-RU"/>
              </w:rPr>
              <w:t>9</w:t>
            </w:r>
          </w:p>
        </w:tc>
        <w:tc>
          <w:tcPr>
            <w:tcW w:w="2497" w:type="pct"/>
          </w:tcPr>
          <w:p w14:paraId="36B8E834" w14:textId="092569B0" w:rsidR="005974FD" w:rsidRPr="00C44DD9" w:rsidRDefault="005974FD" w:rsidP="005974FD">
            <w:pPr>
              <w:rPr>
                <w:lang w:val="ru-RU"/>
              </w:rPr>
            </w:pPr>
            <w:r w:rsidRPr="00C44DD9">
              <w:rPr>
                <w:lang w:val="ru-RU"/>
              </w:rPr>
              <w:t>Требования к пользовательской документации</w:t>
            </w:r>
          </w:p>
        </w:tc>
        <w:tc>
          <w:tcPr>
            <w:tcW w:w="2166" w:type="pct"/>
          </w:tcPr>
          <w:p w14:paraId="6EB0ECCD" w14:textId="565A81CC" w:rsidR="005974FD" w:rsidRPr="00C44DD9" w:rsidRDefault="004207A4" w:rsidP="005974FD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</w:tr>
      <w:tr w:rsidR="005974FD" w:rsidRPr="00C44DD9" w14:paraId="72CD053B" w14:textId="77777777" w:rsidTr="00E507D7">
        <w:tc>
          <w:tcPr>
            <w:tcW w:w="337" w:type="pct"/>
          </w:tcPr>
          <w:p w14:paraId="124FE4AB" w14:textId="1F7DD828" w:rsidR="005974FD" w:rsidRPr="00C44DD9" w:rsidRDefault="005974FD" w:rsidP="005974FD">
            <w:pPr>
              <w:rPr>
                <w:lang w:val="ru-RU"/>
              </w:rPr>
            </w:pPr>
            <w:r w:rsidRPr="00C44DD9">
              <w:rPr>
                <w:lang w:val="ru-RU"/>
              </w:rPr>
              <w:t>10</w:t>
            </w:r>
          </w:p>
        </w:tc>
        <w:tc>
          <w:tcPr>
            <w:tcW w:w="2497" w:type="pct"/>
          </w:tcPr>
          <w:p w14:paraId="1E042354" w14:textId="7B54332A" w:rsidR="005974FD" w:rsidRPr="00C44DD9" w:rsidRDefault="005974FD" w:rsidP="005974FD">
            <w:pPr>
              <w:rPr>
                <w:lang w:val="ru-RU"/>
              </w:rPr>
            </w:pPr>
            <w:r w:rsidRPr="00C44DD9">
              <w:rPr>
                <w:lang w:val="ru-RU"/>
              </w:rPr>
              <w:t>Регламенты для изменения</w:t>
            </w:r>
          </w:p>
        </w:tc>
        <w:tc>
          <w:tcPr>
            <w:tcW w:w="2166" w:type="pct"/>
          </w:tcPr>
          <w:p w14:paraId="1FCC11A1" w14:textId="077751BC" w:rsidR="005974FD" w:rsidRPr="00C44DD9" w:rsidRDefault="004207A4" w:rsidP="005974FD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</w:tr>
      <w:tr w:rsidR="005974FD" w:rsidRPr="00C44DD9" w14:paraId="7F8BD76B" w14:textId="77777777" w:rsidTr="00E507D7">
        <w:tc>
          <w:tcPr>
            <w:tcW w:w="337" w:type="pct"/>
          </w:tcPr>
          <w:p w14:paraId="3E4EAE08" w14:textId="01342448" w:rsidR="005974FD" w:rsidRPr="00C44DD9" w:rsidRDefault="005974FD" w:rsidP="005974FD">
            <w:pPr>
              <w:rPr>
                <w:lang w:val="ru-RU"/>
              </w:rPr>
            </w:pPr>
            <w:r w:rsidRPr="00C44DD9">
              <w:rPr>
                <w:lang w:val="ru-RU"/>
              </w:rPr>
              <w:t>11</w:t>
            </w:r>
          </w:p>
        </w:tc>
        <w:tc>
          <w:tcPr>
            <w:tcW w:w="2497" w:type="pct"/>
          </w:tcPr>
          <w:p w14:paraId="6B773DA6" w14:textId="683BD53B" w:rsidR="005974FD" w:rsidRPr="00C44DD9" w:rsidRDefault="005974FD" w:rsidP="005974FD">
            <w:pPr>
              <w:rPr>
                <w:lang w:val="ru-RU"/>
              </w:rPr>
            </w:pPr>
            <w:r w:rsidRPr="00C44DD9">
              <w:rPr>
                <w:lang w:val="ru-RU"/>
              </w:rPr>
              <w:t>Требования к пилотному внедрению</w:t>
            </w:r>
          </w:p>
        </w:tc>
        <w:tc>
          <w:tcPr>
            <w:tcW w:w="2166" w:type="pct"/>
          </w:tcPr>
          <w:p w14:paraId="5884F3DA" w14:textId="5E63A40B" w:rsidR="005974FD" w:rsidRPr="00C44DD9" w:rsidRDefault="005A3E07" w:rsidP="005974FD">
            <w:pPr>
              <w:rPr>
                <w:lang w:val="ru-RU"/>
              </w:rPr>
            </w:pPr>
            <w:r>
              <w:rPr>
                <w:lang w:val="ru-RU"/>
              </w:rPr>
              <w:t>9</w:t>
            </w:r>
            <w:bookmarkStart w:id="0" w:name="_GoBack"/>
            <w:bookmarkEnd w:id="0"/>
          </w:p>
        </w:tc>
      </w:tr>
      <w:tr w:rsidR="005974FD" w:rsidRPr="005974FD" w14:paraId="2A3A34EA" w14:textId="77777777" w:rsidTr="00E507D7">
        <w:tc>
          <w:tcPr>
            <w:tcW w:w="337" w:type="pct"/>
          </w:tcPr>
          <w:p w14:paraId="32D43349" w14:textId="3CF6378F" w:rsidR="005974FD" w:rsidRPr="00C44DD9" w:rsidRDefault="005974FD" w:rsidP="005974FD">
            <w:pPr>
              <w:rPr>
                <w:lang w:val="ru-RU"/>
              </w:rPr>
            </w:pPr>
            <w:r w:rsidRPr="00C44DD9">
              <w:rPr>
                <w:lang w:val="ru-RU"/>
              </w:rPr>
              <w:t>12</w:t>
            </w:r>
          </w:p>
        </w:tc>
        <w:tc>
          <w:tcPr>
            <w:tcW w:w="2497" w:type="pct"/>
          </w:tcPr>
          <w:p w14:paraId="11C04479" w14:textId="5A7025C1" w:rsidR="005974FD" w:rsidRPr="00C44DD9" w:rsidRDefault="005974FD" w:rsidP="005974FD">
            <w:pPr>
              <w:rPr>
                <w:lang w:val="ru-RU"/>
              </w:rPr>
            </w:pPr>
            <w:r w:rsidRPr="00C44DD9">
              <w:rPr>
                <w:lang w:val="ru-RU"/>
              </w:rPr>
              <w:t>Требования к срокам опытно-промышленной эксплуатации</w:t>
            </w:r>
          </w:p>
        </w:tc>
        <w:tc>
          <w:tcPr>
            <w:tcW w:w="2166" w:type="pct"/>
          </w:tcPr>
          <w:p w14:paraId="180F9E57" w14:textId="2C84BA0E" w:rsidR="005974FD" w:rsidRPr="00C44DD9" w:rsidRDefault="004207A4" w:rsidP="005974FD">
            <w:pPr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</w:tr>
      <w:tr w:rsidR="005974FD" w:rsidRPr="00540BC2" w14:paraId="0C909FAB" w14:textId="77777777" w:rsidTr="00E507D7">
        <w:tc>
          <w:tcPr>
            <w:tcW w:w="337" w:type="pct"/>
          </w:tcPr>
          <w:p w14:paraId="160CCF86" w14:textId="384645E0" w:rsidR="005974FD" w:rsidRPr="00C44DD9" w:rsidRDefault="005974FD" w:rsidP="005974FD">
            <w:pPr>
              <w:rPr>
                <w:lang w:val="ru-RU"/>
              </w:rPr>
            </w:pPr>
            <w:r w:rsidRPr="00C44DD9">
              <w:rPr>
                <w:lang w:val="ru-RU"/>
              </w:rPr>
              <w:t>13</w:t>
            </w:r>
          </w:p>
        </w:tc>
        <w:tc>
          <w:tcPr>
            <w:tcW w:w="2497" w:type="pct"/>
          </w:tcPr>
          <w:p w14:paraId="04820B58" w14:textId="1B65377B" w:rsidR="005974FD" w:rsidRPr="00C44DD9" w:rsidRDefault="005974FD" w:rsidP="005974FD">
            <w:pPr>
              <w:rPr>
                <w:lang w:val="ru-RU"/>
              </w:rPr>
            </w:pPr>
            <w:r w:rsidRPr="00C44DD9">
              <w:rPr>
                <w:lang w:val="ru-RU"/>
              </w:rPr>
              <w:t>Список подразделений/служб, согласующих ФТ</w:t>
            </w:r>
          </w:p>
        </w:tc>
        <w:tc>
          <w:tcPr>
            <w:tcW w:w="2166" w:type="pct"/>
          </w:tcPr>
          <w:p w14:paraId="0BF9E346" w14:textId="045726EF" w:rsidR="005974FD" w:rsidRPr="00C44DD9" w:rsidRDefault="004207A4" w:rsidP="005974FD">
            <w:pPr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</w:tr>
    </w:tbl>
    <w:p w14:paraId="1C0A99F5" w14:textId="7E74D3EE" w:rsidR="00366443" w:rsidRPr="00C44DD9" w:rsidRDefault="00366443" w:rsidP="00366443">
      <w:pPr>
        <w:rPr>
          <w:lang w:val="ru-RU"/>
        </w:rPr>
      </w:pPr>
    </w:p>
    <w:p w14:paraId="2851FDF5" w14:textId="77777777" w:rsidR="00E507D7" w:rsidRPr="00C44DD9" w:rsidRDefault="00E507D7" w:rsidP="00E507D7">
      <w:pPr>
        <w:pStyle w:val="2"/>
        <w:numPr>
          <w:ilvl w:val="0"/>
          <w:numId w:val="0"/>
        </w:numPr>
      </w:pPr>
      <w:r w:rsidRPr="00C44DD9">
        <w:t xml:space="preserve">Список сокращений 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645"/>
        <w:gridCol w:w="9822"/>
      </w:tblGrid>
      <w:tr w:rsidR="00E507D7" w:rsidRPr="00C44DD9" w14:paraId="541ADF54" w14:textId="77777777" w:rsidTr="00987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6C8862B0" w14:textId="77777777" w:rsidR="00E507D7" w:rsidRPr="00C44DD9" w:rsidRDefault="00E507D7" w:rsidP="009877B6">
            <w:pPr>
              <w:rPr>
                <w:lang w:val="ru-RU"/>
              </w:rPr>
            </w:pPr>
            <w:r w:rsidRPr="00C44DD9">
              <w:rPr>
                <w:noProof/>
                <w:lang w:val="ru-RU" w:eastAsia="ru-RU"/>
              </w:rPr>
              <mc:AlternateContent>
                <mc:Choice Requires="wpg">
                  <w:drawing>
                    <wp:inline distT="0" distB="0" distL="0" distR="0" wp14:anchorId="4B059AF6" wp14:editId="3116AD1B">
                      <wp:extent cx="141605" cy="141605"/>
                      <wp:effectExtent l="0" t="0" r="0" b="0"/>
                      <wp:docPr id="19" name="Группа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20" name="Прямоугольник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" name="Полилиния 3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group w14:anchorId="6B7CA0FB" id="Группа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">
                      <v:rect id="Прямоугольник 20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" fillcolor="#5b9bd5 [3204]" stroked="f" strokeweight="0"/>
                      <v:shape id="Полилиния 3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473EED1A" w14:textId="77777777" w:rsidR="00E507D7" w:rsidRPr="00C44DD9" w:rsidRDefault="00E507D7" w:rsidP="009877B6">
            <w:pPr>
              <w:pStyle w:val="a"/>
              <w:numPr>
                <w:ilvl w:val="0"/>
                <w:numId w:val="0"/>
              </w:numPr>
              <w:ind w:left="432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ru-RU"/>
              </w:rPr>
            </w:pPr>
            <w:r w:rsidRPr="00C44DD9">
              <w:rPr>
                <w:i/>
                <w:lang w:val="ru-RU"/>
              </w:rPr>
              <w:t xml:space="preserve">Список используемых сокращений </w:t>
            </w:r>
          </w:p>
        </w:tc>
      </w:tr>
    </w:tbl>
    <w:p w14:paraId="25F66E09" w14:textId="77777777" w:rsidR="00E507D7" w:rsidRPr="00C44DD9" w:rsidRDefault="00E507D7" w:rsidP="00E507D7">
      <w:pPr>
        <w:rPr>
          <w:lang w:val="ru-RU"/>
        </w:rPr>
      </w:pPr>
    </w:p>
    <w:tbl>
      <w:tblPr>
        <w:tblStyle w:val="ad"/>
        <w:tblW w:w="4871" w:type="pct"/>
        <w:tblLook w:val="0420" w:firstRow="1" w:lastRow="0" w:firstColumn="0" w:lastColumn="0" w:noHBand="0" w:noVBand="1"/>
        <w:tblDescription w:val="Summary of key project information details such as client and project name."/>
      </w:tblPr>
      <w:tblGrid>
        <w:gridCol w:w="2398"/>
        <w:gridCol w:w="7789"/>
      </w:tblGrid>
      <w:tr w:rsidR="00E507D7" w:rsidRPr="00C44DD9" w14:paraId="0BF35622" w14:textId="77777777" w:rsidTr="00987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77" w:type="pct"/>
          </w:tcPr>
          <w:p w14:paraId="79E824E9" w14:textId="77777777" w:rsidR="00E507D7" w:rsidRPr="00C44DD9" w:rsidRDefault="00E507D7" w:rsidP="009877B6">
            <w:pPr>
              <w:rPr>
                <w:lang w:val="ru-RU"/>
              </w:rPr>
            </w:pPr>
            <w:r w:rsidRPr="00C44DD9">
              <w:rPr>
                <w:lang w:val="ru-RU"/>
              </w:rPr>
              <w:t>Сокращение</w:t>
            </w:r>
          </w:p>
        </w:tc>
        <w:tc>
          <w:tcPr>
            <w:tcW w:w="3823" w:type="pct"/>
          </w:tcPr>
          <w:p w14:paraId="59DCF016" w14:textId="77777777" w:rsidR="00E507D7" w:rsidRPr="00C44DD9" w:rsidRDefault="00E507D7" w:rsidP="009877B6">
            <w:pPr>
              <w:rPr>
                <w:lang w:val="ru-RU"/>
              </w:rPr>
            </w:pPr>
            <w:r w:rsidRPr="00C44DD9">
              <w:rPr>
                <w:lang w:val="ru-RU"/>
              </w:rPr>
              <w:t>Описание</w:t>
            </w:r>
          </w:p>
        </w:tc>
      </w:tr>
      <w:tr w:rsidR="002B2D6B" w:rsidRPr="00C44DD9" w14:paraId="74BC9192" w14:textId="77777777" w:rsidTr="0025673B">
        <w:tc>
          <w:tcPr>
            <w:tcW w:w="1177" w:type="pct"/>
            <w:vAlign w:val="center"/>
          </w:tcPr>
          <w:p w14:paraId="113C1D89" w14:textId="7BBCD33B" w:rsidR="002B2D6B" w:rsidRPr="006D61B7" w:rsidRDefault="002B2D6B" w:rsidP="002B2D6B">
            <w:pPr>
              <w:rPr>
                <w:rFonts w:cstheme="minorHAnsi"/>
                <w:lang w:val="ru-RU"/>
              </w:rPr>
            </w:pPr>
            <w:r w:rsidRPr="006D61B7">
              <w:rPr>
                <w:rFonts w:cstheme="minorHAnsi"/>
                <w:color w:val="0F1115"/>
                <w:szCs w:val="23"/>
              </w:rPr>
              <w:t>DWH</w:t>
            </w:r>
          </w:p>
        </w:tc>
        <w:tc>
          <w:tcPr>
            <w:tcW w:w="3823" w:type="pct"/>
            <w:vAlign w:val="center"/>
          </w:tcPr>
          <w:p w14:paraId="4A45D9AD" w14:textId="16007F9D" w:rsidR="002B2D6B" w:rsidRPr="006D61B7" w:rsidRDefault="002B2D6B" w:rsidP="002B2D6B">
            <w:pPr>
              <w:rPr>
                <w:rFonts w:cstheme="minorHAnsi"/>
                <w:lang w:val="ru-RU"/>
              </w:rPr>
            </w:pPr>
            <w:r w:rsidRPr="006D61B7">
              <w:rPr>
                <w:rFonts w:cstheme="minorHAnsi"/>
                <w:color w:val="0F1115"/>
                <w:szCs w:val="23"/>
              </w:rPr>
              <w:t>Data Warehouse (</w:t>
            </w:r>
            <w:proofErr w:type="spellStart"/>
            <w:r w:rsidRPr="006D61B7">
              <w:rPr>
                <w:rFonts w:cstheme="minorHAnsi"/>
                <w:color w:val="0F1115"/>
                <w:szCs w:val="23"/>
              </w:rPr>
              <w:t>Хранилище</w:t>
            </w:r>
            <w:proofErr w:type="spellEnd"/>
            <w:r w:rsidRPr="006D61B7">
              <w:rPr>
                <w:rFonts w:cstheme="minorHAnsi"/>
                <w:color w:val="0F1115"/>
                <w:szCs w:val="23"/>
              </w:rPr>
              <w:t xml:space="preserve"> </w:t>
            </w:r>
            <w:proofErr w:type="spellStart"/>
            <w:r w:rsidRPr="006D61B7">
              <w:rPr>
                <w:rFonts w:cstheme="minorHAnsi"/>
                <w:color w:val="0F1115"/>
                <w:szCs w:val="23"/>
              </w:rPr>
              <w:t>данных</w:t>
            </w:r>
            <w:proofErr w:type="spellEnd"/>
            <w:r w:rsidRPr="006D61B7">
              <w:rPr>
                <w:rFonts w:cstheme="minorHAnsi"/>
                <w:color w:val="0F1115"/>
                <w:szCs w:val="23"/>
              </w:rPr>
              <w:t>)</w:t>
            </w:r>
          </w:p>
        </w:tc>
      </w:tr>
      <w:tr w:rsidR="002B2D6B" w:rsidRPr="00540BC2" w14:paraId="123520D9" w14:textId="77777777" w:rsidTr="0025673B">
        <w:tc>
          <w:tcPr>
            <w:tcW w:w="1177" w:type="pct"/>
            <w:vAlign w:val="center"/>
          </w:tcPr>
          <w:p w14:paraId="245AFBEA" w14:textId="2C2C6335" w:rsidR="002B2D6B" w:rsidRPr="006D61B7" w:rsidRDefault="002B2D6B" w:rsidP="002B2D6B">
            <w:pPr>
              <w:rPr>
                <w:rFonts w:cstheme="minorHAnsi"/>
                <w:lang w:val="ru-RU"/>
              </w:rPr>
            </w:pPr>
            <w:r w:rsidRPr="006D61B7">
              <w:rPr>
                <w:rFonts w:cstheme="minorHAnsi"/>
                <w:color w:val="0F1115"/>
                <w:szCs w:val="23"/>
              </w:rPr>
              <w:t>ETL</w:t>
            </w:r>
          </w:p>
        </w:tc>
        <w:tc>
          <w:tcPr>
            <w:tcW w:w="3823" w:type="pct"/>
            <w:vAlign w:val="center"/>
          </w:tcPr>
          <w:p w14:paraId="517F0D7C" w14:textId="3DE6B26F" w:rsidR="002B2D6B" w:rsidRPr="006D61B7" w:rsidRDefault="002B2D6B" w:rsidP="002B2D6B">
            <w:pPr>
              <w:rPr>
                <w:rFonts w:cstheme="minorHAnsi"/>
                <w:lang w:val="ru-RU"/>
              </w:rPr>
            </w:pPr>
            <w:r w:rsidRPr="006D61B7">
              <w:rPr>
                <w:rFonts w:cstheme="minorHAnsi"/>
                <w:color w:val="0F1115"/>
                <w:szCs w:val="23"/>
              </w:rPr>
              <w:t>Extract</w:t>
            </w:r>
            <w:r w:rsidRPr="006D61B7">
              <w:rPr>
                <w:rFonts w:cstheme="minorHAnsi"/>
                <w:color w:val="0F1115"/>
                <w:szCs w:val="23"/>
                <w:lang w:val="ru-RU"/>
              </w:rPr>
              <w:t xml:space="preserve">, </w:t>
            </w:r>
            <w:r w:rsidRPr="006D61B7">
              <w:rPr>
                <w:rFonts w:cstheme="minorHAnsi"/>
                <w:color w:val="0F1115"/>
                <w:szCs w:val="23"/>
              </w:rPr>
              <w:t>Transform</w:t>
            </w:r>
            <w:r w:rsidRPr="006D61B7">
              <w:rPr>
                <w:rFonts w:cstheme="minorHAnsi"/>
                <w:color w:val="0F1115"/>
                <w:szCs w:val="23"/>
                <w:lang w:val="ru-RU"/>
              </w:rPr>
              <w:t xml:space="preserve">, </w:t>
            </w:r>
            <w:r w:rsidRPr="006D61B7">
              <w:rPr>
                <w:rFonts w:cstheme="minorHAnsi"/>
                <w:color w:val="0F1115"/>
                <w:szCs w:val="23"/>
              </w:rPr>
              <w:t>Load</w:t>
            </w:r>
            <w:r w:rsidRPr="006D61B7">
              <w:rPr>
                <w:rFonts w:cstheme="minorHAnsi"/>
                <w:color w:val="0F1115"/>
                <w:szCs w:val="23"/>
                <w:lang w:val="ru-RU"/>
              </w:rPr>
              <w:t xml:space="preserve"> (Извлечение, преобразование, загрузка)</w:t>
            </w:r>
          </w:p>
        </w:tc>
      </w:tr>
      <w:tr w:rsidR="002B2D6B" w:rsidRPr="00540BC2" w14:paraId="4C525A89" w14:textId="77777777" w:rsidTr="0025673B">
        <w:tc>
          <w:tcPr>
            <w:tcW w:w="1177" w:type="pct"/>
            <w:vAlign w:val="center"/>
          </w:tcPr>
          <w:p w14:paraId="01297213" w14:textId="56581F6B" w:rsidR="002B2D6B" w:rsidRPr="006D61B7" w:rsidRDefault="002B2D6B" w:rsidP="002B2D6B">
            <w:pPr>
              <w:rPr>
                <w:rFonts w:cstheme="minorHAnsi"/>
                <w:lang w:val="ru-RU"/>
              </w:rPr>
            </w:pPr>
            <w:r w:rsidRPr="006D61B7">
              <w:rPr>
                <w:rFonts w:cstheme="minorHAnsi"/>
                <w:color w:val="0F1115"/>
                <w:szCs w:val="23"/>
              </w:rPr>
              <w:t>SCD</w:t>
            </w:r>
          </w:p>
        </w:tc>
        <w:tc>
          <w:tcPr>
            <w:tcW w:w="3823" w:type="pct"/>
            <w:vAlign w:val="center"/>
          </w:tcPr>
          <w:p w14:paraId="2E09E2E6" w14:textId="0DBA3693" w:rsidR="002B2D6B" w:rsidRPr="006D61B7" w:rsidRDefault="002B2D6B" w:rsidP="002B2D6B">
            <w:pPr>
              <w:rPr>
                <w:rFonts w:cstheme="minorHAnsi"/>
                <w:lang w:val="ru-RU"/>
              </w:rPr>
            </w:pPr>
            <w:r w:rsidRPr="006D61B7">
              <w:rPr>
                <w:rFonts w:cstheme="minorHAnsi"/>
                <w:color w:val="0F1115"/>
                <w:szCs w:val="23"/>
              </w:rPr>
              <w:t>Slowly</w:t>
            </w:r>
            <w:r w:rsidRPr="006D61B7">
              <w:rPr>
                <w:rFonts w:cstheme="minorHAnsi"/>
                <w:color w:val="0F1115"/>
                <w:szCs w:val="23"/>
                <w:lang w:val="ru-RU"/>
              </w:rPr>
              <w:t xml:space="preserve"> </w:t>
            </w:r>
            <w:r w:rsidRPr="006D61B7">
              <w:rPr>
                <w:rFonts w:cstheme="minorHAnsi"/>
                <w:color w:val="0F1115"/>
                <w:szCs w:val="23"/>
              </w:rPr>
              <w:t>Changing</w:t>
            </w:r>
            <w:r w:rsidRPr="006D61B7">
              <w:rPr>
                <w:rFonts w:cstheme="minorHAnsi"/>
                <w:color w:val="0F1115"/>
                <w:szCs w:val="23"/>
                <w:lang w:val="ru-RU"/>
              </w:rPr>
              <w:t xml:space="preserve"> </w:t>
            </w:r>
            <w:r w:rsidRPr="006D61B7">
              <w:rPr>
                <w:rFonts w:cstheme="minorHAnsi"/>
                <w:color w:val="0F1115"/>
                <w:szCs w:val="23"/>
              </w:rPr>
              <w:t>Dimension</w:t>
            </w:r>
            <w:r w:rsidRPr="006D61B7">
              <w:rPr>
                <w:rFonts w:cstheme="minorHAnsi"/>
                <w:color w:val="0F1115"/>
                <w:szCs w:val="23"/>
                <w:lang w:val="ru-RU"/>
              </w:rPr>
              <w:t xml:space="preserve"> (Медленно меняющиеся измерения)</w:t>
            </w:r>
          </w:p>
        </w:tc>
      </w:tr>
      <w:tr w:rsidR="002B2D6B" w:rsidRPr="00C44DD9" w14:paraId="56E8654B" w14:textId="77777777" w:rsidTr="0025673B">
        <w:tc>
          <w:tcPr>
            <w:tcW w:w="1177" w:type="pct"/>
            <w:vAlign w:val="center"/>
          </w:tcPr>
          <w:p w14:paraId="66961915" w14:textId="3BCC4BB1" w:rsidR="002B2D6B" w:rsidRPr="006D61B7" w:rsidRDefault="002B2D6B" w:rsidP="002B2D6B">
            <w:pPr>
              <w:rPr>
                <w:rFonts w:cstheme="minorHAnsi"/>
                <w:lang w:val="ru-RU"/>
              </w:rPr>
            </w:pPr>
            <w:r w:rsidRPr="006D61B7">
              <w:rPr>
                <w:rFonts w:cstheme="minorHAnsi"/>
                <w:color w:val="0F1115"/>
                <w:szCs w:val="23"/>
              </w:rPr>
              <w:t>DQ</w:t>
            </w:r>
          </w:p>
        </w:tc>
        <w:tc>
          <w:tcPr>
            <w:tcW w:w="3823" w:type="pct"/>
            <w:vAlign w:val="center"/>
          </w:tcPr>
          <w:p w14:paraId="274D2DF2" w14:textId="2780982C" w:rsidR="002B2D6B" w:rsidRPr="006D61B7" w:rsidRDefault="002B2D6B" w:rsidP="002B2D6B">
            <w:pPr>
              <w:rPr>
                <w:rFonts w:cstheme="minorHAnsi"/>
                <w:lang w:val="ru-RU"/>
              </w:rPr>
            </w:pPr>
            <w:r w:rsidRPr="006D61B7">
              <w:rPr>
                <w:rFonts w:cstheme="minorHAnsi"/>
                <w:color w:val="0F1115"/>
                <w:szCs w:val="23"/>
              </w:rPr>
              <w:t>Data Quality (</w:t>
            </w:r>
            <w:proofErr w:type="spellStart"/>
            <w:r w:rsidRPr="006D61B7">
              <w:rPr>
                <w:rFonts w:cstheme="minorHAnsi"/>
                <w:color w:val="0F1115"/>
                <w:szCs w:val="23"/>
              </w:rPr>
              <w:t>Качество</w:t>
            </w:r>
            <w:proofErr w:type="spellEnd"/>
            <w:r w:rsidRPr="006D61B7">
              <w:rPr>
                <w:rFonts w:cstheme="minorHAnsi"/>
                <w:color w:val="0F1115"/>
                <w:szCs w:val="23"/>
              </w:rPr>
              <w:t xml:space="preserve"> </w:t>
            </w:r>
            <w:proofErr w:type="spellStart"/>
            <w:r w:rsidRPr="006D61B7">
              <w:rPr>
                <w:rFonts w:cstheme="minorHAnsi"/>
                <w:color w:val="0F1115"/>
                <w:szCs w:val="23"/>
              </w:rPr>
              <w:t>данных</w:t>
            </w:r>
            <w:proofErr w:type="spellEnd"/>
            <w:r w:rsidRPr="006D61B7">
              <w:rPr>
                <w:rFonts w:cstheme="minorHAnsi"/>
                <w:color w:val="0F1115"/>
                <w:szCs w:val="23"/>
              </w:rPr>
              <w:t>)</w:t>
            </w:r>
          </w:p>
        </w:tc>
      </w:tr>
      <w:tr w:rsidR="002B2D6B" w:rsidRPr="00C44DD9" w14:paraId="18879C71" w14:textId="77777777" w:rsidTr="0025673B">
        <w:tc>
          <w:tcPr>
            <w:tcW w:w="1177" w:type="pct"/>
            <w:vAlign w:val="center"/>
          </w:tcPr>
          <w:p w14:paraId="6ED34086" w14:textId="0B5AA5C8" w:rsidR="002B2D6B" w:rsidRPr="006D61B7" w:rsidRDefault="002B2D6B" w:rsidP="002B2D6B">
            <w:pPr>
              <w:rPr>
                <w:rFonts w:cstheme="minorHAnsi"/>
                <w:lang w:val="ru-RU"/>
              </w:rPr>
            </w:pPr>
            <w:r w:rsidRPr="006D61B7">
              <w:rPr>
                <w:rFonts w:cstheme="minorHAnsi"/>
                <w:color w:val="0F1115"/>
                <w:szCs w:val="23"/>
              </w:rPr>
              <w:t>BI</w:t>
            </w:r>
          </w:p>
        </w:tc>
        <w:tc>
          <w:tcPr>
            <w:tcW w:w="3823" w:type="pct"/>
            <w:vAlign w:val="center"/>
          </w:tcPr>
          <w:p w14:paraId="395F4FDD" w14:textId="2F969C4F" w:rsidR="002B2D6B" w:rsidRPr="006D61B7" w:rsidRDefault="002B2D6B" w:rsidP="002B2D6B">
            <w:pPr>
              <w:rPr>
                <w:rFonts w:cstheme="minorHAnsi"/>
                <w:lang w:val="ru-RU"/>
              </w:rPr>
            </w:pPr>
            <w:r w:rsidRPr="006D61B7">
              <w:rPr>
                <w:rFonts w:cstheme="minorHAnsi"/>
                <w:color w:val="0F1115"/>
                <w:szCs w:val="23"/>
              </w:rPr>
              <w:t>Business Intelligence (</w:t>
            </w:r>
            <w:proofErr w:type="spellStart"/>
            <w:r w:rsidRPr="006D61B7">
              <w:rPr>
                <w:rFonts w:cstheme="minorHAnsi"/>
                <w:color w:val="0F1115"/>
                <w:szCs w:val="23"/>
              </w:rPr>
              <w:t>Бизнес-аналитика</w:t>
            </w:r>
            <w:proofErr w:type="spellEnd"/>
            <w:r w:rsidRPr="006D61B7">
              <w:rPr>
                <w:rFonts w:cstheme="minorHAnsi"/>
                <w:color w:val="0F1115"/>
                <w:szCs w:val="23"/>
              </w:rPr>
              <w:t>)</w:t>
            </w:r>
          </w:p>
        </w:tc>
      </w:tr>
    </w:tbl>
    <w:p w14:paraId="5DC0FAC2" w14:textId="77777777" w:rsidR="00220CD0" w:rsidRPr="00C44DD9" w:rsidRDefault="00E64FA0" w:rsidP="00F913B4">
      <w:pPr>
        <w:pStyle w:val="1"/>
        <w:numPr>
          <w:ilvl w:val="0"/>
          <w:numId w:val="2"/>
        </w:numPr>
        <w:rPr>
          <w:lang w:val="ru-RU"/>
        </w:rPr>
      </w:pPr>
      <w:r w:rsidRPr="00C44DD9">
        <w:rPr>
          <w:lang w:val="ru-RU"/>
        </w:rPr>
        <w:t xml:space="preserve">вид </w:t>
      </w:r>
      <w:r w:rsidR="00172EA3" w:rsidRPr="00C44DD9">
        <w:rPr>
          <w:lang w:val="ru-RU"/>
        </w:rPr>
        <w:t>проекта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645"/>
        <w:gridCol w:w="9822"/>
      </w:tblGrid>
      <w:tr w:rsidR="00E64FA0" w:rsidRPr="00540BC2" w14:paraId="7923943A" w14:textId="77777777" w:rsidTr="00655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4F60CB81" w14:textId="77777777" w:rsidR="00E64FA0" w:rsidRPr="00C44DD9" w:rsidRDefault="00E64FA0" w:rsidP="00655760">
            <w:pPr>
              <w:rPr>
                <w:lang w:val="ru-RU"/>
              </w:rPr>
            </w:pPr>
            <w:r w:rsidRPr="00C44DD9">
              <w:rPr>
                <w:noProof/>
                <w:lang w:val="ru-RU" w:eastAsia="ru-RU"/>
              </w:rPr>
              <mc:AlternateContent>
                <mc:Choice Requires="wpg">
                  <w:drawing>
                    <wp:inline distT="0" distB="0" distL="0" distR="0" wp14:anchorId="33531294" wp14:editId="14FC8B04">
                      <wp:extent cx="141605" cy="141605"/>
                      <wp:effectExtent l="0" t="0" r="0" b="0"/>
                      <wp:docPr id="35" name="Группа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36" name="Прямоугольник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" name="Полилиния 37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group w14:anchorId="6288382C" id="Группа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">
                      <v:rect id="Прямоугольник 36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" fillcolor="#5b9bd5 [3204]" stroked="f" strokeweight="0"/>
                      <v:shape id="Полилиния 37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4F6BE456" w14:textId="77777777" w:rsidR="00E64FA0" w:rsidRPr="00C44DD9" w:rsidRDefault="00E64FA0" w:rsidP="00655760">
            <w:pPr>
              <w:pStyle w:val="a"/>
              <w:numPr>
                <w:ilvl w:val="0"/>
                <w:numId w:val="0"/>
              </w:numPr>
              <w:ind w:left="432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ru-RU"/>
              </w:rPr>
            </w:pPr>
            <w:r w:rsidRPr="00C44DD9">
              <w:rPr>
                <w:i/>
                <w:lang w:val="ru-RU"/>
              </w:rPr>
              <w:t>Выберите наиболее подходящий(-</w:t>
            </w:r>
            <w:proofErr w:type="spellStart"/>
            <w:r w:rsidRPr="00C44DD9">
              <w:rPr>
                <w:i/>
                <w:lang w:val="ru-RU"/>
              </w:rPr>
              <w:t>ие</w:t>
            </w:r>
            <w:proofErr w:type="spellEnd"/>
            <w:r w:rsidRPr="00C44DD9">
              <w:rPr>
                <w:i/>
                <w:lang w:val="ru-RU"/>
              </w:rPr>
              <w:t>) вариант(-ы)</w:t>
            </w:r>
          </w:p>
        </w:tc>
      </w:tr>
    </w:tbl>
    <w:p w14:paraId="64FA5EDE" w14:textId="77777777" w:rsidR="00E64FA0" w:rsidRPr="00C44DD9" w:rsidRDefault="00E64FA0" w:rsidP="00E64FA0">
      <w:pPr>
        <w:rPr>
          <w:lang w:val="ru-RU"/>
        </w:rPr>
      </w:pPr>
    </w:p>
    <w:p w14:paraId="741656C4" w14:textId="1475132F" w:rsidR="00E64FA0" w:rsidRPr="00C44DD9" w:rsidRDefault="00367C1F" w:rsidP="00E64FA0">
      <w:pPr>
        <w:pStyle w:val="a"/>
        <w:rPr>
          <w:lang w:val="ru-RU"/>
        </w:rPr>
      </w:pPr>
      <w:sdt>
        <w:sdtPr>
          <w:rPr>
            <w:lang w:val="ru-RU"/>
          </w:rPr>
          <w:id w:val="6415312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B2D6B">
            <w:rPr>
              <w:rFonts w:ascii="MS Gothic" w:eastAsia="MS Gothic" w:hAnsi="MS Gothic" w:hint="eastAsia"/>
              <w:lang w:val="ru-RU"/>
            </w:rPr>
            <w:t>☒</w:t>
          </w:r>
        </w:sdtContent>
      </w:sdt>
      <w:r w:rsidR="00E64FA0" w:rsidRPr="00C44DD9">
        <w:rPr>
          <w:lang w:val="ru-RU"/>
        </w:rPr>
        <w:t xml:space="preserve"> Создание и внедрение новой информационной системы </w:t>
      </w:r>
    </w:p>
    <w:p w14:paraId="180BA187" w14:textId="66FD174C" w:rsidR="00E64FA0" w:rsidRPr="00C44DD9" w:rsidRDefault="00367C1F" w:rsidP="00E64FA0">
      <w:pPr>
        <w:pStyle w:val="a"/>
        <w:rPr>
          <w:u w:val="single"/>
          <w:lang w:val="ru-RU"/>
        </w:rPr>
      </w:pPr>
      <w:sdt>
        <w:sdtPr>
          <w:rPr>
            <w:lang w:val="ru-RU"/>
          </w:rPr>
          <w:id w:val="-112553715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B2D6B">
            <w:rPr>
              <w:rFonts w:ascii="MS Gothic" w:eastAsia="MS Gothic" w:hAnsi="MS Gothic" w:hint="eastAsia"/>
              <w:lang w:val="ru-RU"/>
            </w:rPr>
            <w:t>☒</w:t>
          </w:r>
        </w:sdtContent>
      </w:sdt>
      <w:r w:rsidR="00E64FA0" w:rsidRPr="00C44DD9">
        <w:rPr>
          <w:lang w:val="ru-RU"/>
        </w:rPr>
        <w:t xml:space="preserve"> Интеграция существующих информационных систем</w:t>
      </w:r>
    </w:p>
    <w:p w14:paraId="1140897E" w14:textId="690E4829" w:rsidR="00E64FA0" w:rsidRPr="00C44DD9" w:rsidRDefault="00367C1F" w:rsidP="00E64FA0">
      <w:pPr>
        <w:pStyle w:val="a"/>
        <w:rPr>
          <w:lang w:val="ru-RU"/>
        </w:rPr>
      </w:pPr>
      <w:sdt>
        <w:sdtPr>
          <w:rPr>
            <w:lang w:val="ru-RU"/>
          </w:rPr>
          <w:id w:val="-4032997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B2D6B">
            <w:rPr>
              <w:rFonts w:ascii="MS Gothic" w:eastAsia="MS Gothic" w:hAnsi="MS Gothic" w:hint="eastAsia"/>
              <w:lang w:val="ru-RU"/>
            </w:rPr>
            <w:t>☐</w:t>
          </w:r>
        </w:sdtContent>
      </w:sdt>
      <w:r w:rsidR="00E64FA0" w:rsidRPr="00C44DD9">
        <w:rPr>
          <w:lang w:val="ru-RU"/>
        </w:rPr>
        <w:t xml:space="preserve"> Доработка отдельных бизнес</w:t>
      </w:r>
      <w:r w:rsidR="00800BD8" w:rsidRPr="00C44DD9">
        <w:rPr>
          <w:lang w:val="ru-RU"/>
        </w:rPr>
        <w:t>-</w:t>
      </w:r>
      <w:r w:rsidR="00E64FA0" w:rsidRPr="00C44DD9">
        <w:rPr>
          <w:lang w:val="ru-RU"/>
        </w:rPr>
        <w:t xml:space="preserve">процессов существующей информационной системы </w:t>
      </w:r>
    </w:p>
    <w:p w14:paraId="4BC156D4" w14:textId="1AF447D1" w:rsidR="00AE6008" w:rsidRDefault="00DB1FBF" w:rsidP="00AE6008">
      <w:pPr>
        <w:pStyle w:val="1"/>
        <w:numPr>
          <w:ilvl w:val="0"/>
          <w:numId w:val="2"/>
        </w:numPr>
        <w:rPr>
          <w:lang w:val="ru-RU"/>
        </w:rPr>
      </w:pPr>
      <w:r w:rsidRPr="00C44DD9">
        <w:rPr>
          <w:lang w:val="ru-RU"/>
        </w:rPr>
        <w:t>Описание бизнес-проблемы</w:t>
      </w:r>
    </w:p>
    <w:p w14:paraId="2873E10A" w14:textId="49428A54" w:rsidR="00540BC2" w:rsidRPr="00540BC2" w:rsidRDefault="00540BC2" w:rsidP="00540BC2">
      <w:pPr>
        <w:rPr>
          <w:lang w:val="ru-RU"/>
        </w:rPr>
      </w:pPr>
      <w:r w:rsidRPr="002B2D6B">
        <w:rPr>
          <w:lang w:val="ru-RU"/>
        </w:rPr>
        <w:t>Отсутствие един</w:t>
      </w:r>
      <w:r>
        <w:rPr>
          <w:lang w:val="ru-RU"/>
        </w:rPr>
        <w:t>ой</w:t>
      </w:r>
      <w:r w:rsidRPr="00B254D9">
        <w:rPr>
          <w:lang w:val="ru-RU"/>
        </w:rPr>
        <w:t xml:space="preserve"> </w:t>
      </w:r>
      <w:r w:rsidRPr="002B2D6B">
        <w:rPr>
          <w:lang w:val="ru-RU"/>
        </w:rPr>
        <w:t>системы сбора и аналитики кадровых данных. Данные о сотрудниках, причинах увольнений и изменениях заработной платы разрознены по двум источникам (кадровая и зарплатно-плановая системы). Отсутству</w:t>
      </w:r>
      <w:r>
        <w:rPr>
          <w:lang w:val="ru-RU"/>
        </w:rPr>
        <w:t>ет контроля качества данных</w:t>
      </w:r>
      <w:r w:rsidRPr="002B2D6B">
        <w:rPr>
          <w:lang w:val="ru-RU"/>
        </w:rPr>
        <w:t>, отсутствие преемственности и историчности между этапами анализа текучки и мотивации персонала.</w:t>
      </w:r>
    </w:p>
    <w:p w14:paraId="73E76B41" w14:textId="17C5787D" w:rsidR="00E64FA0" w:rsidRPr="00C44DD9" w:rsidRDefault="00DB1FBF" w:rsidP="00AC0692">
      <w:pPr>
        <w:pStyle w:val="1"/>
        <w:numPr>
          <w:ilvl w:val="0"/>
          <w:numId w:val="7"/>
        </w:numPr>
        <w:rPr>
          <w:lang w:val="ru-RU"/>
        </w:rPr>
      </w:pPr>
      <w:r w:rsidRPr="00C44DD9">
        <w:rPr>
          <w:lang w:val="ru-RU"/>
        </w:rPr>
        <w:t xml:space="preserve">описание </w:t>
      </w:r>
      <w:r w:rsidR="00461FA3" w:rsidRPr="00C44DD9">
        <w:rPr>
          <w:lang w:val="ru-RU"/>
        </w:rPr>
        <w:t>образ</w:t>
      </w:r>
      <w:r w:rsidRPr="00C44DD9">
        <w:rPr>
          <w:lang w:val="ru-RU"/>
        </w:rPr>
        <w:t>а</w:t>
      </w:r>
      <w:r w:rsidR="00461FA3" w:rsidRPr="00C44DD9">
        <w:rPr>
          <w:lang w:val="ru-RU"/>
        </w:rPr>
        <w:t xml:space="preserve"> результата</w:t>
      </w:r>
    </w:p>
    <w:tbl>
      <w:tblPr>
        <w:tblStyle w:val="2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4167"/>
        <w:gridCol w:w="4195"/>
      </w:tblGrid>
      <w:tr w:rsidR="0025673B" w:rsidRPr="00540BC2" w14:paraId="2D198F16" w14:textId="77777777" w:rsidTr="0025673B">
        <w:trPr>
          <w:cantSplit/>
          <w:jc w:val="center"/>
        </w:trPr>
        <w:tc>
          <w:tcPr>
            <w:tcW w:w="1276" w:type="dxa"/>
            <w:vAlign w:val="center"/>
          </w:tcPr>
          <w:p w14:paraId="16A91207" w14:textId="77777777" w:rsidR="0025673B" w:rsidRPr="0025673B" w:rsidRDefault="0025673B" w:rsidP="0025673B">
            <w:pPr>
              <w:pStyle w:val="TableText"/>
              <w:rPr>
                <w:rFonts w:ascii="Arial" w:hAnsi="Arial" w:cs="Arial"/>
              </w:rPr>
            </w:pPr>
            <w:r w:rsidRPr="0025673B">
              <w:rPr>
                <w:rFonts w:ascii="Arial" w:hAnsi="Arial" w:cs="Arial"/>
              </w:rPr>
              <w:t>1. Данные и правила</w:t>
            </w:r>
          </w:p>
        </w:tc>
        <w:tc>
          <w:tcPr>
            <w:tcW w:w="4167" w:type="dxa"/>
            <w:vAlign w:val="center"/>
          </w:tcPr>
          <w:p w14:paraId="6F255DCC" w14:textId="77777777" w:rsidR="0025673B" w:rsidRPr="0025673B" w:rsidRDefault="0025673B" w:rsidP="0025673B">
            <w:pPr>
              <w:pStyle w:val="TableText"/>
              <w:rPr>
                <w:rFonts w:ascii="Arial" w:hAnsi="Arial" w:cs="Arial"/>
                <w:lang w:val="ru-RU"/>
              </w:rPr>
            </w:pPr>
            <w:r w:rsidRPr="0025673B">
              <w:rPr>
                <w:rFonts w:ascii="Arial" w:hAnsi="Arial" w:cs="Arial"/>
                <w:lang w:val="ru-RU"/>
              </w:rPr>
              <w:t xml:space="preserve">Семь основных </w:t>
            </w:r>
            <w:r w:rsidRPr="0025673B">
              <w:rPr>
                <w:rFonts w:ascii="Arial" w:hAnsi="Arial" w:cs="Arial"/>
              </w:rPr>
              <w:t>HR</w:t>
            </w:r>
            <w:r w:rsidRPr="0025673B">
              <w:rPr>
                <w:rFonts w:ascii="Arial" w:hAnsi="Arial" w:cs="Arial"/>
                <w:lang w:val="ru-RU"/>
              </w:rPr>
              <w:t xml:space="preserve">-таблиц, три необязательные </w:t>
            </w:r>
            <w:r w:rsidRPr="0025673B">
              <w:rPr>
                <w:rFonts w:ascii="Arial" w:hAnsi="Arial" w:cs="Arial"/>
              </w:rPr>
              <w:t>staging</w:t>
            </w:r>
            <w:r w:rsidRPr="0025673B">
              <w:rPr>
                <w:rFonts w:ascii="Arial" w:hAnsi="Arial" w:cs="Arial"/>
                <w:lang w:val="ru-RU"/>
              </w:rPr>
              <w:t xml:space="preserve">-таблицы, ограничения, </w:t>
            </w:r>
            <w:r w:rsidRPr="0025673B">
              <w:rPr>
                <w:rFonts w:ascii="Arial" w:hAnsi="Arial" w:cs="Arial"/>
              </w:rPr>
              <w:t>DQ</w:t>
            </w:r>
            <w:r w:rsidRPr="0025673B">
              <w:rPr>
                <w:rFonts w:ascii="Arial" w:hAnsi="Arial" w:cs="Arial"/>
                <w:lang w:val="ru-RU"/>
              </w:rPr>
              <w:t>, карантин и журнал обработки.</w:t>
            </w:r>
          </w:p>
        </w:tc>
        <w:tc>
          <w:tcPr>
            <w:tcW w:w="4195" w:type="dxa"/>
            <w:vAlign w:val="center"/>
          </w:tcPr>
          <w:p w14:paraId="078C515A" w14:textId="77777777" w:rsidR="0025673B" w:rsidRPr="0025673B" w:rsidRDefault="0025673B" w:rsidP="0025673B">
            <w:pPr>
              <w:pStyle w:val="TableText"/>
              <w:rPr>
                <w:rFonts w:ascii="Arial" w:hAnsi="Arial" w:cs="Arial"/>
                <w:lang w:val="ru-RU"/>
              </w:rPr>
            </w:pPr>
            <w:r w:rsidRPr="0025673B">
              <w:rPr>
                <w:rFonts w:ascii="Arial" w:hAnsi="Arial" w:cs="Arial"/>
                <w:lang w:val="ru-RU"/>
              </w:rPr>
              <w:t>Схема представлена в 01_</w:t>
            </w:r>
            <w:r w:rsidRPr="0025673B">
              <w:rPr>
                <w:rFonts w:ascii="Arial" w:hAnsi="Arial" w:cs="Arial"/>
              </w:rPr>
              <w:t>schema</w:t>
            </w:r>
            <w:r w:rsidRPr="0025673B">
              <w:rPr>
                <w:rFonts w:ascii="Arial" w:hAnsi="Arial" w:cs="Arial"/>
                <w:lang w:val="ru-RU"/>
              </w:rPr>
              <w:t>.</w:t>
            </w:r>
            <w:proofErr w:type="spellStart"/>
            <w:r w:rsidRPr="0025673B">
              <w:rPr>
                <w:rFonts w:ascii="Arial" w:hAnsi="Arial" w:cs="Arial"/>
              </w:rPr>
              <w:t>sql</w:t>
            </w:r>
            <w:proofErr w:type="spellEnd"/>
            <w:r w:rsidRPr="0025673B">
              <w:rPr>
                <w:rFonts w:ascii="Arial" w:hAnsi="Arial" w:cs="Arial"/>
                <w:lang w:val="ru-RU"/>
              </w:rPr>
              <w:t xml:space="preserve">. Загрузка из внешних систем и из </w:t>
            </w:r>
            <w:r w:rsidRPr="0025673B">
              <w:rPr>
                <w:rFonts w:ascii="Arial" w:hAnsi="Arial" w:cs="Arial"/>
              </w:rPr>
              <w:t>stg</w:t>
            </w:r>
            <w:r w:rsidRPr="0025673B">
              <w:rPr>
                <w:rFonts w:ascii="Arial" w:hAnsi="Arial" w:cs="Arial"/>
                <w:lang w:val="ru-RU"/>
              </w:rPr>
              <w:t>_* в основные таблицы не реализована.</w:t>
            </w:r>
          </w:p>
        </w:tc>
      </w:tr>
      <w:tr w:rsidR="0025673B" w:rsidRPr="00540BC2" w14:paraId="3DDC2A40" w14:textId="77777777" w:rsidTr="0025673B">
        <w:trPr>
          <w:cantSplit/>
          <w:jc w:val="center"/>
        </w:trPr>
        <w:tc>
          <w:tcPr>
            <w:tcW w:w="1276" w:type="dxa"/>
            <w:shd w:val="clear" w:color="auto" w:fill="F4F7FA"/>
            <w:vAlign w:val="center"/>
          </w:tcPr>
          <w:p w14:paraId="48930AF8" w14:textId="77777777" w:rsidR="0025673B" w:rsidRPr="0025673B" w:rsidRDefault="0025673B" w:rsidP="0025673B">
            <w:pPr>
              <w:pStyle w:val="TableText"/>
              <w:rPr>
                <w:rFonts w:ascii="Arial" w:hAnsi="Arial" w:cs="Arial"/>
              </w:rPr>
            </w:pPr>
            <w:r w:rsidRPr="0025673B">
              <w:rPr>
                <w:rFonts w:ascii="Arial" w:hAnsi="Arial" w:cs="Arial"/>
              </w:rPr>
              <w:t>2. Витрина №1</w:t>
            </w:r>
          </w:p>
        </w:tc>
        <w:tc>
          <w:tcPr>
            <w:tcW w:w="4167" w:type="dxa"/>
            <w:shd w:val="clear" w:color="auto" w:fill="F4F7FA"/>
            <w:vAlign w:val="center"/>
          </w:tcPr>
          <w:p w14:paraId="4C18ACFA" w14:textId="77777777" w:rsidR="0025673B" w:rsidRPr="0025673B" w:rsidRDefault="0025673B" w:rsidP="0025673B">
            <w:pPr>
              <w:pStyle w:val="TableText"/>
              <w:rPr>
                <w:rFonts w:ascii="Arial" w:hAnsi="Arial" w:cs="Arial"/>
                <w:lang w:val="ru-RU"/>
              </w:rPr>
            </w:pPr>
            <w:r w:rsidRPr="0025673B">
              <w:rPr>
                <w:rFonts w:ascii="Arial" w:hAnsi="Arial" w:cs="Arial"/>
              </w:rPr>
              <w:t>turnover</w:t>
            </w:r>
            <w:r w:rsidRPr="0025673B">
              <w:rPr>
                <w:rFonts w:ascii="Arial" w:hAnsi="Arial" w:cs="Arial"/>
                <w:lang w:val="ru-RU"/>
              </w:rPr>
              <w:t xml:space="preserve"> — события завершённых назначений, причина, период работы.</w:t>
            </w:r>
          </w:p>
        </w:tc>
        <w:tc>
          <w:tcPr>
            <w:tcW w:w="4195" w:type="dxa"/>
            <w:shd w:val="clear" w:color="auto" w:fill="F4F7FA"/>
            <w:vAlign w:val="center"/>
          </w:tcPr>
          <w:p w14:paraId="69B0C756" w14:textId="77777777" w:rsidR="0025673B" w:rsidRPr="0025673B" w:rsidRDefault="0025673B" w:rsidP="0025673B">
            <w:pPr>
              <w:pStyle w:val="TableText"/>
              <w:rPr>
                <w:rFonts w:ascii="Arial" w:hAnsi="Arial" w:cs="Arial"/>
                <w:lang w:val="ru-RU"/>
              </w:rPr>
            </w:pPr>
            <w:r w:rsidRPr="0025673B">
              <w:rPr>
                <w:rFonts w:ascii="Arial" w:hAnsi="Arial" w:cs="Arial"/>
              </w:rPr>
              <w:t>DDL</w:t>
            </w:r>
            <w:r w:rsidRPr="0025673B">
              <w:rPr>
                <w:rFonts w:ascii="Arial" w:hAnsi="Arial" w:cs="Arial"/>
                <w:lang w:val="ru-RU"/>
              </w:rPr>
              <w:t xml:space="preserve"> и процедура </w:t>
            </w:r>
            <w:proofErr w:type="spellStart"/>
            <w:r w:rsidRPr="0025673B">
              <w:rPr>
                <w:rFonts w:ascii="Arial" w:hAnsi="Arial" w:cs="Arial"/>
              </w:rPr>
              <w:t>etl</w:t>
            </w:r>
            <w:proofErr w:type="spellEnd"/>
            <w:r w:rsidRPr="0025673B">
              <w:rPr>
                <w:rFonts w:ascii="Arial" w:hAnsi="Arial" w:cs="Arial"/>
                <w:lang w:val="ru-RU"/>
              </w:rPr>
              <w:t>_</w:t>
            </w:r>
            <w:r w:rsidRPr="0025673B">
              <w:rPr>
                <w:rFonts w:ascii="Arial" w:hAnsi="Arial" w:cs="Arial"/>
              </w:rPr>
              <w:t>load</w:t>
            </w:r>
            <w:r w:rsidRPr="0025673B">
              <w:rPr>
                <w:rFonts w:ascii="Arial" w:hAnsi="Arial" w:cs="Arial"/>
                <w:lang w:val="ru-RU"/>
              </w:rPr>
              <w:t>_</w:t>
            </w:r>
            <w:r w:rsidRPr="0025673B">
              <w:rPr>
                <w:rFonts w:ascii="Arial" w:hAnsi="Arial" w:cs="Arial"/>
              </w:rPr>
              <w:t>turnover</w:t>
            </w:r>
            <w:r w:rsidRPr="0025673B">
              <w:rPr>
                <w:rFonts w:ascii="Arial" w:hAnsi="Arial" w:cs="Arial"/>
                <w:lang w:val="ru-RU"/>
              </w:rPr>
              <w:t xml:space="preserve">() уже описаны в </w:t>
            </w:r>
            <w:r w:rsidRPr="0025673B">
              <w:rPr>
                <w:rFonts w:ascii="Arial" w:hAnsi="Arial" w:cs="Arial"/>
              </w:rPr>
              <w:t>SQL</w:t>
            </w:r>
            <w:r w:rsidRPr="0025673B">
              <w:rPr>
                <w:rFonts w:ascii="Arial" w:hAnsi="Arial" w:cs="Arial"/>
                <w:lang w:val="ru-RU"/>
              </w:rPr>
              <w:t>; самостоятельная публикация/приёмка витрины планируется.</w:t>
            </w:r>
          </w:p>
        </w:tc>
      </w:tr>
      <w:tr w:rsidR="0025673B" w:rsidRPr="00540BC2" w14:paraId="7BD6FB1A" w14:textId="77777777" w:rsidTr="0025673B">
        <w:trPr>
          <w:cantSplit/>
          <w:jc w:val="center"/>
        </w:trPr>
        <w:tc>
          <w:tcPr>
            <w:tcW w:w="1276" w:type="dxa"/>
            <w:vAlign w:val="center"/>
          </w:tcPr>
          <w:p w14:paraId="424DA454" w14:textId="77777777" w:rsidR="0025673B" w:rsidRPr="0025673B" w:rsidRDefault="0025673B" w:rsidP="0025673B">
            <w:pPr>
              <w:pStyle w:val="TableText"/>
              <w:rPr>
                <w:rFonts w:ascii="Arial" w:hAnsi="Arial" w:cs="Arial"/>
              </w:rPr>
            </w:pPr>
            <w:r w:rsidRPr="0025673B">
              <w:rPr>
                <w:rFonts w:ascii="Arial" w:hAnsi="Arial" w:cs="Arial"/>
              </w:rPr>
              <w:t>2. Витрина №2</w:t>
            </w:r>
          </w:p>
        </w:tc>
        <w:tc>
          <w:tcPr>
            <w:tcW w:w="4167" w:type="dxa"/>
            <w:vAlign w:val="center"/>
          </w:tcPr>
          <w:p w14:paraId="37A60481" w14:textId="77777777" w:rsidR="0025673B" w:rsidRPr="0025673B" w:rsidRDefault="0025673B" w:rsidP="0025673B">
            <w:pPr>
              <w:pStyle w:val="TableText"/>
              <w:rPr>
                <w:rFonts w:ascii="Arial" w:hAnsi="Arial" w:cs="Arial"/>
                <w:lang w:val="ru-RU"/>
              </w:rPr>
            </w:pPr>
            <w:r w:rsidRPr="0025673B">
              <w:rPr>
                <w:rFonts w:ascii="Arial" w:hAnsi="Arial" w:cs="Arial"/>
              </w:rPr>
              <w:t>salary</w:t>
            </w:r>
            <w:r w:rsidRPr="0025673B">
              <w:rPr>
                <w:rFonts w:ascii="Arial" w:hAnsi="Arial" w:cs="Arial"/>
                <w:lang w:val="ru-RU"/>
              </w:rPr>
              <w:t>_</w:t>
            </w:r>
            <w:r w:rsidRPr="0025673B">
              <w:rPr>
                <w:rFonts w:ascii="Arial" w:hAnsi="Arial" w:cs="Arial"/>
              </w:rPr>
              <w:t>change</w:t>
            </w:r>
            <w:r w:rsidRPr="0025673B">
              <w:rPr>
                <w:rFonts w:ascii="Arial" w:hAnsi="Arial" w:cs="Arial"/>
                <w:lang w:val="ru-RU"/>
              </w:rPr>
              <w:t xml:space="preserve"> — ненулевые индивидуальные изменения зарплаты, процент, должность и категория задач.</w:t>
            </w:r>
          </w:p>
        </w:tc>
        <w:tc>
          <w:tcPr>
            <w:tcW w:w="4195" w:type="dxa"/>
            <w:vAlign w:val="center"/>
          </w:tcPr>
          <w:p w14:paraId="7707A878" w14:textId="77777777" w:rsidR="0025673B" w:rsidRPr="0025673B" w:rsidRDefault="0025673B" w:rsidP="0025673B">
            <w:pPr>
              <w:pStyle w:val="TableText"/>
              <w:rPr>
                <w:rFonts w:ascii="Arial" w:hAnsi="Arial" w:cs="Arial"/>
                <w:lang w:val="ru-RU"/>
              </w:rPr>
            </w:pPr>
            <w:r w:rsidRPr="0025673B">
              <w:rPr>
                <w:rFonts w:ascii="Arial" w:hAnsi="Arial" w:cs="Arial"/>
              </w:rPr>
              <w:t>DDL</w:t>
            </w:r>
            <w:r w:rsidRPr="0025673B">
              <w:rPr>
                <w:rFonts w:ascii="Arial" w:hAnsi="Arial" w:cs="Arial"/>
                <w:lang w:val="ru-RU"/>
              </w:rPr>
              <w:t xml:space="preserve"> и процедура </w:t>
            </w:r>
            <w:proofErr w:type="spellStart"/>
            <w:r w:rsidRPr="0025673B">
              <w:rPr>
                <w:rFonts w:ascii="Arial" w:hAnsi="Arial" w:cs="Arial"/>
              </w:rPr>
              <w:t>etl</w:t>
            </w:r>
            <w:proofErr w:type="spellEnd"/>
            <w:r w:rsidRPr="0025673B">
              <w:rPr>
                <w:rFonts w:ascii="Arial" w:hAnsi="Arial" w:cs="Arial"/>
                <w:lang w:val="ru-RU"/>
              </w:rPr>
              <w:t>_</w:t>
            </w:r>
            <w:r w:rsidRPr="0025673B">
              <w:rPr>
                <w:rFonts w:ascii="Arial" w:hAnsi="Arial" w:cs="Arial"/>
              </w:rPr>
              <w:t>load</w:t>
            </w:r>
            <w:r w:rsidRPr="0025673B">
              <w:rPr>
                <w:rFonts w:ascii="Arial" w:hAnsi="Arial" w:cs="Arial"/>
                <w:lang w:val="ru-RU"/>
              </w:rPr>
              <w:t>_</w:t>
            </w:r>
            <w:r w:rsidRPr="0025673B">
              <w:rPr>
                <w:rFonts w:ascii="Arial" w:hAnsi="Arial" w:cs="Arial"/>
              </w:rPr>
              <w:t>salary</w:t>
            </w:r>
            <w:r w:rsidRPr="0025673B">
              <w:rPr>
                <w:rFonts w:ascii="Arial" w:hAnsi="Arial" w:cs="Arial"/>
                <w:lang w:val="ru-RU"/>
              </w:rPr>
              <w:t>_</w:t>
            </w:r>
            <w:r w:rsidRPr="0025673B">
              <w:rPr>
                <w:rFonts w:ascii="Arial" w:hAnsi="Arial" w:cs="Arial"/>
              </w:rPr>
              <w:t>change</w:t>
            </w:r>
            <w:r w:rsidRPr="0025673B">
              <w:rPr>
                <w:rFonts w:ascii="Arial" w:hAnsi="Arial" w:cs="Arial"/>
                <w:lang w:val="ru-RU"/>
              </w:rPr>
              <w:t xml:space="preserve">() уже описаны в </w:t>
            </w:r>
            <w:r w:rsidRPr="0025673B">
              <w:rPr>
                <w:rFonts w:ascii="Arial" w:hAnsi="Arial" w:cs="Arial"/>
              </w:rPr>
              <w:t>SQL</w:t>
            </w:r>
            <w:r w:rsidRPr="0025673B">
              <w:rPr>
                <w:rFonts w:ascii="Arial" w:hAnsi="Arial" w:cs="Arial"/>
                <w:lang w:val="ru-RU"/>
              </w:rPr>
              <w:t>; самостоятельная публикация/приёмка витрины планируется.</w:t>
            </w:r>
          </w:p>
        </w:tc>
      </w:tr>
      <w:tr w:rsidR="0025673B" w:rsidRPr="00540BC2" w14:paraId="2D96AB0A" w14:textId="77777777" w:rsidTr="0025673B">
        <w:trPr>
          <w:cantSplit/>
          <w:jc w:val="center"/>
        </w:trPr>
        <w:tc>
          <w:tcPr>
            <w:tcW w:w="1276" w:type="dxa"/>
            <w:shd w:val="clear" w:color="auto" w:fill="F4F7FA"/>
            <w:vAlign w:val="center"/>
          </w:tcPr>
          <w:p w14:paraId="016C09DD" w14:textId="42D1C559" w:rsidR="0025673B" w:rsidRPr="0025673B" w:rsidRDefault="0025673B" w:rsidP="0025673B">
            <w:pPr>
              <w:pStyle w:val="TableText"/>
              <w:rPr>
                <w:rFonts w:ascii="Arial" w:hAnsi="Arial" w:cs="Arial"/>
                <w:lang w:val="ru-RU"/>
              </w:rPr>
            </w:pPr>
            <w:r w:rsidRPr="0025673B">
              <w:rPr>
                <w:rFonts w:ascii="Arial" w:hAnsi="Arial" w:cs="Arial"/>
                <w:lang w:val="ru-RU"/>
              </w:rPr>
              <w:t>3.Дашборды</w:t>
            </w:r>
          </w:p>
        </w:tc>
        <w:tc>
          <w:tcPr>
            <w:tcW w:w="4167" w:type="dxa"/>
            <w:shd w:val="clear" w:color="auto" w:fill="F4F7FA"/>
            <w:vAlign w:val="center"/>
          </w:tcPr>
          <w:p w14:paraId="28C308AD" w14:textId="77777777" w:rsidR="0025673B" w:rsidRPr="0025673B" w:rsidRDefault="0025673B" w:rsidP="0025673B">
            <w:pPr>
              <w:pStyle w:val="TableText"/>
              <w:rPr>
                <w:rFonts w:ascii="Arial" w:hAnsi="Arial" w:cs="Arial"/>
                <w:lang w:val="ru-RU"/>
              </w:rPr>
            </w:pPr>
            <w:r w:rsidRPr="0025673B">
              <w:rPr>
                <w:rFonts w:ascii="Arial" w:hAnsi="Arial" w:cs="Arial"/>
                <w:lang w:val="ru-RU"/>
              </w:rPr>
              <w:t xml:space="preserve">Два интерактивных </w:t>
            </w:r>
            <w:r w:rsidRPr="0025673B">
              <w:rPr>
                <w:rFonts w:ascii="Arial" w:hAnsi="Arial" w:cs="Arial"/>
              </w:rPr>
              <w:t>BI</w:t>
            </w:r>
            <w:r w:rsidRPr="0025673B">
              <w:rPr>
                <w:rFonts w:ascii="Arial" w:hAnsi="Arial" w:cs="Arial"/>
                <w:lang w:val="ru-RU"/>
              </w:rPr>
              <w:t>-отчёта по готовым витринам.</w:t>
            </w:r>
          </w:p>
        </w:tc>
        <w:tc>
          <w:tcPr>
            <w:tcW w:w="4195" w:type="dxa"/>
            <w:shd w:val="clear" w:color="auto" w:fill="F4F7FA"/>
            <w:vAlign w:val="center"/>
          </w:tcPr>
          <w:p w14:paraId="5D30A0D3" w14:textId="77777777" w:rsidR="0025673B" w:rsidRPr="0025673B" w:rsidRDefault="0025673B" w:rsidP="0025673B">
            <w:pPr>
              <w:pStyle w:val="TableText"/>
              <w:rPr>
                <w:rFonts w:ascii="Arial" w:hAnsi="Arial" w:cs="Arial"/>
                <w:lang w:val="ru-RU"/>
              </w:rPr>
            </w:pPr>
            <w:r w:rsidRPr="0025673B">
              <w:rPr>
                <w:rFonts w:ascii="Arial" w:hAnsi="Arial" w:cs="Arial"/>
              </w:rPr>
              <w:t>Power</w:t>
            </w:r>
            <w:r w:rsidRPr="0025673B">
              <w:rPr>
                <w:rFonts w:ascii="Arial" w:hAnsi="Arial" w:cs="Arial"/>
                <w:lang w:val="ru-RU"/>
              </w:rPr>
              <w:t xml:space="preserve"> </w:t>
            </w:r>
            <w:r w:rsidRPr="0025673B">
              <w:rPr>
                <w:rFonts w:ascii="Arial" w:hAnsi="Arial" w:cs="Arial"/>
              </w:rPr>
              <w:t>BI</w:t>
            </w:r>
            <w:r w:rsidRPr="0025673B">
              <w:rPr>
                <w:rFonts w:ascii="Arial" w:hAnsi="Arial" w:cs="Arial"/>
                <w:lang w:val="ru-RU"/>
              </w:rPr>
              <w:t xml:space="preserve">, расписание 02:00 и интерфейсы внешних систем в предоставленных </w:t>
            </w:r>
            <w:r w:rsidRPr="0025673B">
              <w:rPr>
                <w:rFonts w:ascii="Arial" w:hAnsi="Arial" w:cs="Arial"/>
              </w:rPr>
              <w:t>SQL</w:t>
            </w:r>
            <w:r w:rsidRPr="0025673B">
              <w:rPr>
                <w:rFonts w:ascii="Arial" w:hAnsi="Arial" w:cs="Arial"/>
                <w:lang w:val="ru-RU"/>
              </w:rPr>
              <w:t>-файлах не реализованы.</w:t>
            </w:r>
          </w:p>
        </w:tc>
      </w:tr>
    </w:tbl>
    <w:p w14:paraId="53A930A8" w14:textId="319CDF5A" w:rsidR="0001715A" w:rsidRPr="00C44DD9" w:rsidRDefault="0001715A" w:rsidP="0001715A">
      <w:pPr>
        <w:pStyle w:val="1"/>
        <w:numPr>
          <w:ilvl w:val="0"/>
          <w:numId w:val="2"/>
        </w:numPr>
        <w:rPr>
          <w:lang w:val="ru-RU"/>
        </w:rPr>
      </w:pPr>
      <w:r w:rsidRPr="00C44DD9">
        <w:rPr>
          <w:lang w:val="ru-RU"/>
        </w:rPr>
        <w:t xml:space="preserve">описание </w:t>
      </w:r>
      <w:r w:rsidR="00A93B0A" w:rsidRPr="00C44DD9">
        <w:rPr>
          <w:lang w:val="ru-RU"/>
        </w:rPr>
        <w:t>пользовательских ролей</w:t>
      </w:r>
    </w:p>
    <w:p w14:paraId="3EB328CB" w14:textId="77777777" w:rsidR="0001715A" w:rsidRPr="00C44DD9" w:rsidRDefault="0001715A" w:rsidP="0001715A">
      <w:pPr>
        <w:rPr>
          <w:lang w:val="ru-RU"/>
        </w:rPr>
      </w:pPr>
    </w:p>
    <w:tbl>
      <w:tblPr>
        <w:tblStyle w:val="ad"/>
        <w:tblW w:w="5000" w:type="pct"/>
        <w:tblLook w:val="06A0" w:firstRow="1" w:lastRow="0" w:firstColumn="1" w:lastColumn="0" w:noHBand="1" w:noVBand="1"/>
      </w:tblPr>
      <w:tblGrid>
        <w:gridCol w:w="646"/>
        <w:gridCol w:w="3129"/>
        <w:gridCol w:w="6682"/>
      </w:tblGrid>
      <w:tr w:rsidR="009A01F5" w:rsidRPr="00C44DD9" w14:paraId="2E793FD7" w14:textId="77777777" w:rsidTr="00AC00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9" w:type="pct"/>
          </w:tcPr>
          <w:p w14:paraId="7A30DAEB" w14:textId="77777777" w:rsidR="009A01F5" w:rsidRPr="00C44DD9" w:rsidRDefault="009A01F5" w:rsidP="00DA042A">
            <w:pPr>
              <w:jc w:val="center"/>
              <w:rPr>
                <w:lang w:val="ru-RU"/>
              </w:rPr>
            </w:pPr>
            <w:r w:rsidRPr="00C44DD9">
              <w:rPr>
                <w:lang w:val="ru-RU"/>
              </w:rPr>
              <w:t>п/п</w:t>
            </w:r>
          </w:p>
        </w:tc>
        <w:tc>
          <w:tcPr>
            <w:tcW w:w="1496" w:type="pct"/>
          </w:tcPr>
          <w:p w14:paraId="3F4B6E25" w14:textId="6BE6F0B5" w:rsidR="009A01F5" w:rsidRPr="00C44DD9" w:rsidRDefault="009A01F5" w:rsidP="00DA042A">
            <w:pPr>
              <w:jc w:val="center"/>
              <w:rPr>
                <w:lang w:val="ru-RU"/>
              </w:rPr>
            </w:pPr>
            <w:r w:rsidRPr="00C44DD9">
              <w:rPr>
                <w:lang w:val="ru-RU"/>
              </w:rPr>
              <w:t>Роль</w:t>
            </w:r>
          </w:p>
        </w:tc>
        <w:tc>
          <w:tcPr>
            <w:tcW w:w="3195" w:type="pct"/>
          </w:tcPr>
          <w:p w14:paraId="1F7033A0" w14:textId="6BFDF5A7" w:rsidR="009A01F5" w:rsidRPr="00C44DD9" w:rsidRDefault="009A01F5" w:rsidP="00DA042A">
            <w:pPr>
              <w:jc w:val="center"/>
              <w:rPr>
                <w:lang w:val="ru-RU"/>
              </w:rPr>
            </w:pPr>
            <w:r w:rsidRPr="00C44DD9">
              <w:rPr>
                <w:lang w:val="ru-RU"/>
              </w:rPr>
              <w:t>Описание</w:t>
            </w:r>
          </w:p>
        </w:tc>
      </w:tr>
      <w:tr w:rsidR="00574CF6" w:rsidRPr="00540BC2" w14:paraId="1442B5C1" w14:textId="77777777" w:rsidTr="00AC0021">
        <w:tc>
          <w:tcPr>
            <w:tcW w:w="309" w:type="pct"/>
          </w:tcPr>
          <w:p w14:paraId="0A0DA72E" w14:textId="46BD0468" w:rsidR="00574CF6" w:rsidRPr="00C44DD9" w:rsidRDefault="00574CF6" w:rsidP="00574CF6">
            <w:pPr>
              <w:rPr>
                <w:b/>
                <w:lang w:val="ru-RU"/>
              </w:rPr>
            </w:pPr>
            <w:r w:rsidRPr="00864734">
              <w:t>1</w:t>
            </w:r>
          </w:p>
        </w:tc>
        <w:tc>
          <w:tcPr>
            <w:tcW w:w="1496" w:type="pct"/>
          </w:tcPr>
          <w:p w14:paraId="48D346EF" w14:textId="5C5ED708" w:rsidR="00574CF6" w:rsidRPr="00C44DD9" w:rsidRDefault="00574CF6" w:rsidP="00574CF6">
            <w:pPr>
              <w:rPr>
                <w:rFonts w:cstheme="minorHAnsi"/>
                <w:lang w:val="ru-RU"/>
              </w:rPr>
            </w:pPr>
            <w:r w:rsidRPr="00864734">
              <w:t>HR-</w:t>
            </w:r>
            <w:proofErr w:type="spellStart"/>
            <w:r w:rsidRPr="00864734">
              <w:t>директор</w:t>
            </w:r>
            <w:proofErr w:type="spellEnd"/>
          </w:p>
        </w:tc>
        <w:tc>
          <w:tcPr>
            <w:tcW w:w="3195" w:type="pct"/>
          </w:tcPr>
          <w:p w14:paraId="16DF6C19" w14:textId="3D6C3229" w:rsidR="00574CF6" w:rsidRPr="00C44DD9" w:rsidRDefault="00574CF6" w:rsidP="00574CF6">
            <w:pPr>
              <w:rPr>
                <w:rFonts w:cstheme="minorHAnsi"/>
                <w:lang w:val="ru-RU"/>
              </w:rPr>
            </w:pPr>
            <w:r w:rsidRPr="00574CF6">
              <w:rPr>
                <w:lang w:val="ru-RU"/>
              </w:rPr>
              <w:t>Анализ причин и периодов увольнений</w:t>
            </w:r>
          </w:p>
        </w:tc>
      </w:tr>
      <w:tr w:rsidR="00574CF6" w:rsidRPr="00540BC2" w14:paraId="346E8878" w14:textId="77777777" w:rsidTr="00AC0021">
        <w:tc>
          <w:tcPr>
            <w:tcW w:w="309" w:type="pct"/>
          </w:tcPr>
          <w:p w14:paraId="0065F81C" w14:textId="2BD443A4" w:rsidR="00574CF6" w:rsidRPr="00C44DD9" w:rsidRDefault="00574CF6" w:rsidP="00574CF6">
            <w:pPr>
              <w:rPr>
                <w:b/>
                <w:lang w:val="ru-RU"/>
              </w:rPr>
            </w:pPr>
            <w:r w:rsidRPr="00864734">
              <w:t>2</w:t>
            </w:r>
          </w:p>
        </w:tc>
        <w:tc>
          <w:tcPr>
            <w:tcW w:w="1496" w:type="pct"/>
          </w:tcPr>
          <w:p w14:paraId="62EBF840" w14:textId="0933C685" w:rsidR="00574CF6" w:rsidRPr="00C44DD9" w:rsidRDefault="00574CF6" w:rsidP="00574CF6">
            <w:pPr>
              <w:rPr>
                <w:rFonts w:cstheme="minorHAnsi"/>
                <w:lang w:val="ru-RU"/>
              </w:rPr>
            </w:pPr>
            <w:r w:rsidRPr="00864734">
              <w:t>C&amp;B-</w:t>
            </w:r>
            <w:proofErr w:type="spellStart"/>
            <w:r w:rsidRPr="00864734">
              <w:t>аналитик</w:t>
            </w:r>
            <w:proofErr w:type="spellEnd"/>
          </w:p>
        </w:tc>
        <w:tc>
          <w:tcPr>
            <w:tcW w:w="3195" w:type="pct"/>
          </w:tcPr>
          <w:p w14:paraId="119FA44B" w14:textId="22538AED" w:rsidR="00574CF6" w:rsidRPr="00C44DD9" w:rsidRDefault="00574CF6" w:rsidP="00574CF6">
            <w:pPr>
              <w:autoSpaceDE w:val="0"/>
              <w:autoSpaceDN w:val="0"/>
              <w:adjustRightInd w:val="0"/>
              <w:spacing w:after="0"/>
              <w:rPr>
                <w:rFonts w:cstheme="minorHAnsi"/>
                <w:color w:val="000000"/>
                <w:lang w:val="ru-RU"/>
              </w:rPr>
            </w:pPr>
            <w:r w:rsidRPr="00574CF6">
              <w:rPr>
                <w:lang w:val="ru-RU"/>
              </w:rPr>
              <w:t xml:space="preserve">Анализ мотивации, </w:t>
            </w:r>
            <w:proofErr w:type="spellStart"/>
            <w:r w:rsidRPr="00574CF6">
              <w:rPr>
                <w:lang w:val="ru-RU"/>
              </w:rPr>
              <w:t>грейдов</w:t>
            </w:r>
            <w:proofErr w:type="spellEnd"/>
            <w:r w:rsidRPr="00574CF6">
              <w:rPr>
                <w:lang w:val="ru-RU"/>
              </w:rPr>
              <w:t xml:space="preserve"> и изменения ЗП</w:t>
            </w:r>
          </w:p>
        </w:tc>
      </w:tr>
      <w:tr w:rsidR="00574CF6" w:rsidRPr="00540BC2" w14:paraId="6902B818" w14:textId="77777777" w:rsidTr="00AC0021">
        <w:tc>
          <w:tcPr>
            <w:tcW w:w="309" w:type="pct"/>
          </w:tcPr>
          <w:p w14:paraId="74FE36A9" w14:textId="3A2D6F5E" w:rsidR="00574CF6" w:rsidRPr="00C44DD9" w:rsidRDefault="00574CF6" w:rsidP="00574CF6">
            <w:pPr>
              <w:rPr>
                <w:b/>
                <w:lang w:val="ru-RU"/>
              </w:rPr>
            </w:pPr>
            <w:r w:rsidRPr="00864734">
              <w:t>3</w:t>
            </w:r>
          </w:p>
        </w:tc>
        <w:tc>
          <w:tcPr>
            <w:tcW w:w="1496" w:type="pct"/>
          </w:tcPr>
          <w:p w14:paraId="5783F63E" w14:textId="7C164562" w:rsidR="00574CF6" w:rsidRPr="00C44DD9" w:rsidRDefault="00574CF6" w:rsidP="00574CF6">
            <w:pPr>
              <w:rPr>
                <w:rFonts w:cstheme="minorHAnsi"/>
                <w:lang w:val="ru-RU"/>
              </w:rPr>
            </w:pPr>
            <w:r w:rsidRPr="00864734">
              <w:t>Data Steward</w:t>
            </w:r>
          </w:p>
        </w:tc>
        <w:tc>
          <w:tcPr>
            <w:tcW w:w="3195" w:type="pct"/>
          </w:tcPr>
          <w:p w14:paraId="7C8A844F" w14:textId="7D70B171" w:rsidR="00574CF6" w:rsidRPr="00C44DD9" w:rsidRDefault="00574CF6" w:rsidP="00574CF6">
            <w:pPr>
              <w:autoSpaceDE w:val="0"/>
              <w:autoSpaceDN w:val="0"/>
              <w:adjustRightInd w:val="0"/>
              <w:spacing w:after="0"/>
              <w:rPr>
                <w:rFonts w:cstheme="minorHAnsi"/>
                <w:color w:val="000000"/>
                <w:lang w:val="ru-RU"/>
              </w:rPr>
            </w:pPr>
            <w:r w:rsidRPr="00574CF6">
              <w:rPr>
                <w:lang w:val="ru-RU"/>
              </w:rPr>
              <w:t>Мониторинг качества данных и разбор инцидентов</w:t>
            </w:r>
          </w:p>
        </w:tc>
      </w:tr>
    </w:tbl>
    <w:p w14:paraId="5E1801BD" w14:textId="487B036F" w:rsidR="00074ABD" w:rsidRPr="00C44DD9" w:rsidRDefault="0038029B" w:rsidP="00AC0692">
      <w:pPr>
        <w:pStyle w:val="1"/>
        <w:numPr>
          <w:ilvl w:val="0"/>
          <w:numId w:val="10"/>
        </w:numPr>
        <w:rPr>
          <w:lang w:val="ru-RU"/>
        </w:rPr>
      </w:pPr>
      <w:r w:rsidRPr="00C44DD9">
        <w:rPr>
          <w:lang w:val="ru-RU"/>
        </w:rPr>
        <w:t>сценарии</w:t>
      </w:r>
      <w:r w:rsidR="00074ABD" w:rsidRPr="00C44DD9">
        <w:rPr>
          <w:lang w:val="ru-RU"/>
        </w:rPr>
        <w:t xml:space="preserve"> </w:t>
      </w:r>
      <w:r w:rsidR="00A93B0A" w:rsidRPr="00C44DD9">
        <w:rPr>
          <w:lang w:val="ru-RU"/>
        </w:rPr>
        <w:t>и</w:t>
      </w:r>
      <w:r w:rsidR="00932185" w:rsidRPr="00C44DD9">
        <w:rPr>
          <w:lang w:val="ru-RU"/>
        </w:rPr>
        <w:t xml:space="preserve"> функциональные требования</w:t>
      </w:r>
      <w:r w:rsidR="00494AF3" w:rsidRPr="00C44DD9">
        <w:rPr>
          <w:lang w:val="ru-RU"/>
        </w:rPr>
        <w:t xml:space="preserve"> (обязательные)</w:t>
      </w:r>
    </w:p>
    <w:p w14:paraId="15F39D68" w14:textId="6806AAF1" w:rsidR="00574CF6" w:rsidRPr="00574CF6" w:rsidRDefault="00574CF6" w:rsidP="00574CF6">
      <w:pPr>
        <w:rPr>
          <w:lang w:val="ru-RU"/>
        </w:rPr>
      </w:pPr>
      <w:r w:rsidRPr="00574CF6">
        <w:rPr>
          <w:lang w:val="ru-RU"/>
        </w:rPr>
        <w:t>5.1. Заполнение и анализ витрины «Текучка».</w:t>
      </w:r>
    </w:p>
    <w:p w14:paraId="3DEA4AC4" w14:textId="77777777" w:rsidR="00574CF6" w:rsidRPr="00574CF6" w:rsidRDefault="00574CF6" w:rsidP="00574CF6">
      <w:pPr>
        <w:ind w:firstLine="720"/>
        <w:rPr>
          <w:lang w:val="ru-RU"/>
        </w:rPr>
      </w:pPr>
      <w:r w:rsidRPr="00574CF6">
        <w:rPr>
          <w:lang w:val="ru-RU"/>
        </w:rPr>
        <w:t>5.1.1. Как HR-директор я хочу иметь возможность видеть причины увольнений в разрезе периода работы сотрудника (сколько дней он отработал до увольнения), чтобы выявлять системные проблемы найма и удержания.</w:t>
      </w:r>
    </w:p>
    <w:p w14:paraId="60430C94" w14:textId="3D641B4E" w:rsidR="00574CF6" w:rsidRPr="00574CF6" w:rsidRDefault="00574CF6" w:rsidP="00574CF6">
      <w:pPr>
        <w:ind w:firstLine="720"/>
        <w:rPr>
          <w:lang w:val="ru-RU"/>
        </w:rPr>
      </w:pPr>
      <w:r w:rsidRPr="00574CF6">
        <w:rPr>
          <w:lang w:val="ru-RU"/>
        </w:rPr>
        <w:t>5.1.2. Для этого:</w:t>
      </w:r>
    </w:p>
    <w:p w14:paraId="511EA2EC" w14:textId="77777777" w:rsidR="0025673B" w:rsidRPr="0025673B" w:rsidRDefault="0025673B" w:rsidP="00AC0692">
      <w:pPr>
        <w:pStyle w:val="af8"/>
        <w:numPr>
          <w:ilvl w:val="0"/>
          <w:numId w:val="13"/>
        </w:numPr>
        <w:rPr>
          <w:lang w:val="ru-RU"/>
        </w:rPr>
      </w:pPr>
      <w:r w:rsidRPr="0025673B">
        <w:rPr>
          <w:lang w:val="ru-RU"/>
        </w:rPr>
        <w:t xml:space="preserve">Аналитик загружает исходные кадровые таблицы </w:t>
      </w:r>
      <w:proofErr w:type="spellStart"/>
      <w:r w:rsidRPr="0025673B">
        <w:rPr>
          <w:lang w:val="ru-RU"/>
        </w:rPr>
        <w:t>PostgreSQL</w:t>
      </w:r>
      <w:proofErr w:type="spellEnd"/>
      <w:r w:rsidRPr="0025673B">
        <w:rPr>
          <w:lang w:val="ru-RU"/>
        </w:rPr>
        <w:t xml:space="preserve"> и запускает CALL </w:t>
      </w:r>
      <w:proofErr w:type="spellStart"/>
      <w:r w:rsidRPr="0025673B">
        <w:rPr>
          <w:lang w:val="ru-RU"/>
        </w:rPr>
        <w:t>public.etl_run_</w:t>
      </w:r>
      <w:proofErr w:type="gramStart"/>
      <w:r w:rsidRPr="0025673B">
        <w:rPr>
          <w:lang w:val="ru-RU"/>
        </w:rPr>
        <w:t>all</w:t>
      </w:r>
      <w:proofErr w:type="spellEnd"/>
      <w:r w:rsidRPr="0025673B">
        <w:rPr>
          <w:lang w:val="ru-RU"/>
        </w:rPr>
        <w:t>(</w:t>
      </w:r>
      <w:proofErr w:type="gramEnd"/>
      <w:r w:rsidRPr="0025673B">
        <w:rPr>
          <w:lang w:val="ru-RU"/>
        </w:rPr>
        <w:t>).</w:t>
      </w:r>
    </w:p>
    <w:p w14:paraId="1F5D2103" w14:textId="77777777" w:rsidR="0025673B" w:rsidRPr="0025673B" w:rsidRDefault="0025673B" w:rsidP="00AC0692">
      <w:pPr>
        <w:pStyle w:val="af8"/>
        <w:numPr>
          <w:ilvl w:val="0"/>
          <w:numId w:val="13"/>
        </w:numPr>
        <w:rPr>
          <w:lang w:val="ru-RU"/>
        </w:rPr>
      </w:pPr>
      <w:r w:rsidRPr="0025673B">
        <w:rPr>
          <w:lang w:val="ru-RU"/>
        </w:rPr>
        <w:t xml:space="preserve">Процедура </w:t>
      </w:r>
      <w:proofErr w:type="spellStart"/>
      <w:r w:rsidRPr="0025673B">
        <w:rPr>
          <w:lang w:val="ru-RU"/>
        </w:rPr>
        <w:t>etl_load_</w:t>
      </w:r>
      <w:proofErr w:type="gramStart"/>
      <w:r w:rsidRPr="0025673B">
        <w:rPr>
          <w:lang w:val="ru-RU"/>
        </w:rPr>
        <w:t>turnover</w:t>
      </w:r>
      <w:proofErr w:type="spellEnd"/>
      <w:r w:rsidRPr="0025673B">
        <w:rPr>
          <w:lang w:val="ru-RU"/>
        </w:rPr>
        <w:t>(</w:t>
      </w:r>
      <w:proofErr w:type="gramEnd"/>
      <w:r w:rsidRPr="0025673B">
        <w:rPr>
          <w:lang w:val="ru-RU"/>
        </w:rPr>
        <w:t>) выбирает изменившиеся назначения, проверяет даты и наличие причины.</w:t>
      </w:r>
    </w:p>
    <w:p w14:paraId="52C82B6F" w14:textId="77777777" w:rsidR="0025673B" w:rsidRPr="0025673B" w:rsidRDefault="0025673B" w:rsidP="00AC0692">
      <w:pPr>
        <w:pStyle w:val="af8"/>
        <w:numPr>
          <w:ilvl w:val="0"/>
          <w:numId w:val="13"/>
        </w:numPr>
        <w:rPr>
          <w:lang w:val="ru-RU"/>
        </w:rPr>
      </w:pPr>
      <w:r w:rsidRPr="0025673B">
        <w:rPr>
          <w:lang w:val="ru-RU"/>
        </w:rPr>
        <w:t xml:space="preserve">Корректные завершённые назначения попадают в </w:t>
      </w:r>
      <w:proofErr w:type="spellStart"/>
      <w:r w:rsidRPr="0025673B">
        <w:rPr>
          <w:lang w:val="ru-RU"/>
        </w:rPr>
        <w:t>turnover</w:t>
      </w:r>
      <w:proofErr w:type="spellEnd"/>
      <w:r w:rsidRPr="0025673B">
        <w:rPr>
          <w:lang w:val="ru-RU"/>
        </w:rPr>
        <w:t xml:space="preserve">, ошибочные — в </w:t>
      </w:r>
      <w:proofErr w:type="spellStart"/>
      <w:r w:rsidRPr="0025673B">
        <w:rPr>
          <w:lang w:val="ru-RU"/>
        </w:rPr>
        <w:t>turnover_rejected</w:t>
      </w:r>
      <w:proofErr w:type="spellEnd"/>
      <w:r w:rsidRPr="0025673B">
        <w:rPr>
          <w:lang w:val="ru-RU"/>
        </w:rPr>
        <w:t xml:space="preserve">; диагностические находки фиксируются в </w:t>
      </w:r>
      <w:proofErr w:type="spellStart"/>
      <w:r w:rsidRPr="0025673B">
        <w:rPr>
          <w:lang w:val="ru-RU"/>
        </w:rPr>
        <w:t>dq_issue</w:t>
      </w:r>
      <w:proofErr w:type="spellEnd"/>
      <w:r w:rsidRPr="0025673B">
        <w:rPr>
          <w:lang w:val="ru-RU"/>
        </w:rPr>
        <w:t>.</w:t>
      </w:r>
    </w:p>
    <w:p w14:paraId="643715C4" w14:textId="18C76CFE" w:rsidR="0025673B" w:rsidRPr="0025673B" w:rsidRDefault="0025673B" w:rsidP="00AC0692">
      <w:pPr>
        <w:pStyle w:val="af8"/>
        <w:numPr>
          <w:ilvl w:val="0"/>
          <w:numId w:val="13"/>
        </w:numPr>
        <w:rPr>
          <w:lang w:val="ru-RU"/>
        </w:rPr>
      </w:pPr>
      <w:r w:rsidRPr="0025673B">
        <w:rPr>
          <w:lang w:val="ru-RU"/>
        </w:rPr>
        <w:t xml:space="preserve">Результат можно просмотреть SQL-запросами из 04_run.sql и в качестве </w:t>
      </w:r>
      <w:proofErr w:type="spellStart"/>
      <w:r w:rsidRPr="0025673B">
        <w:rPr>
          <w:lang w:val="ru-RU"/>
        </w:rPr>
        <w:t>Power</w:t>
      </w:r>
      <w:proofErr w:type="spellEnd"/>
      <w:r w:rsidRPr="0025673B">
        <w:rPr>
          <w:lang w:val="ru-RU"/>
        </w:rPr>
        <w:t xml:space="preserve"> BI-отчёта.</w:t>
      </w:r>
    </w:p>
    <w:p w14:paraId="68325BBC" w14:textId="6182E8D5" w:rsidR="007B3ED9" w:rsidRDefault="007B3ED9" w:rsidP="007B3ED9">
      <w:pPr>
        <w:ind w:firstLine="709"/>
        <w:rPr>
          <w:lang w:val="ru-RU"/>
        </w:rPr>
      </w:pPr>
      <w:r>
        <w:rPr>
          <w:lang w:val="ru-RU"/>
        </w:rPr>
        <w:t xml:space="preserve">5.1.3. </w:t>
      </w:r>
      <w:proofErr w:type="spellStart"/>
      <w:r>
        <w:rPr>
          <w:lang w:val="ru-RU"/>
        </w:rPr>
        <w:t>Мокап</w:t>
      </w:r>
      <w:proofErr w:type="spellEnd"/>
    </w:p>
    <w:p w14:paraId="762B2112" w14:textId="5CCA12C1" w:rsidR="00DD790D" w:rsidRDefault="00A42102" w:rsidP="007B3ED9">
      <w:pPr>
        <w:ind w:firstLine="709"/>
        <w:rPr>
          <w:lang w:val="ru-RU"/>
        </w:rPr>
      </w:pPr>
      <w:r w:rsidRPr="00A42102">
        <w:rPr>
          <w:lang w:val="ru-RU"/>
        </w:rPr>
        <w:lastRenderedPageBreak/>
        <w:drawing>
          <wp:inline distT="0" distB="0" distL="0" distR="0" wp14:anchorId="4F3E580B" wp14:editId="58BFB1A8">
            <wp:extent cx="6113145" cy="3445263"/>
            <wp:effectExtent l="0" t="0" r="190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453"/>
                    <a:stretch/>
                  </pic:blipFill>
                  <pic:spPr bwMode="auto">
                    <a:xfrm>
                      <a:off x="0" y="0"/>
                      <a:ext cx="6128556" cy="3453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2C8300" w14:textId="77777777" w:rsidR="00484C67" w:rsidRPr="00484C67" w:rsidRDefault="00484C67" w:rsidP="00484C67">
      <w:pPr>
        <w:ind w:firstLine="709"/>
        <w:rPr>
          <w:lang w:val="ru-RU"/>
        </w:rPr>
      </w:pPr>
      <w:r w:rsidRPr="00484C67">
        <w:rPr>
          <w:lang w:val="ru-RU"/>
        </w:rPr>
        <w:t>5.1.4. Функциональные требования.</w:t>
      </w:r>
    </w:p>
    <w:p w14:paraId="46EFEC87" w14:textId="6901CC2E" w:rsidR="007B3ED9" w:rsidRDefault="00484C67" w:rsidP="00484C67">
      <w:pPr>
        <w:ind w:firstLine="709"/>
        <w:rPr>
          <w:lang w:val="ru-RU"/>
        </w:rPr>
      </w:pPr>
      <w:r w:rsidRPr="00484C67">
        <w:rPr>
          <w:lang w:val="ru-RU"/>
        </w:rPr>
        <w:t xml:space="preserve">5.1.4.1. Добавление/изменение объектов: добавить таблицу базы данных </w:t>
      </w:r>
      <w:proofErr w:type="spellStart"/>
      <w:r w:rsidRPr="00484C67">
        <w:rPr>
          <w:lang w:val="ru-RU"/>
        </w:rPr>
        <w:t>turnover</w:t>
      </w:r>
      <w:proofErr w:type="spellEnd"/>
      <w:r w:rsidRPr="00484C67">
        <w:rPr>
          <w:lang w:val="ru-RU"/>
        </w:rPr>
        <w:t xml:space="preserve"> со следующими полями: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790"/>
        <w:gridCol w:w="1578"/>
        <w:gridCol w:w="1787"/>
        <w:gridCol w:w="3278"/>
        <w:gridCol w:w="2024"/>
      </w:tblGrid>
      <w:tr w:rsidR="00484C67" w14:paraId="7C501274" w14:textId="77777777" w:rsidTr="00484C67">
        <w:tc>
          <w:tcPr>
            <w:tcW w:w="1790" w:type="dxa"/>
            <w:vAlign w:val="center"/>
          </w:tcPr>
          <w:p w14:paraId="7C9834FC" w14:textId="135578C7" w:rsidR="00484C67" w:rsidRPr="00C227AC" w:rsidRDefault="00484C67" w:rsidP="00484C67">
            <w:pPr>
              <w:rPr>
                <w:rFonts w:cstheme="minorHAnsi"/>
                <w:lang w:val="ru-RU"/>
              </w:rPr>
            </w:pPr>
            <w:proofErr w:type="spellStart"/>
            <w:r w:rsidRPr="00C227AC">
              <w:rPr>
                <w:rFonts w:cstheme="minorHAnsi"/>
                <w:color w:val="0F1115"/>
              </w:rPr>
              <w:t>Название</w:t>
            </w:r>
            <w:proofErr w:type="spellEnd"/>
          </w:p>
        </w:tc>
        <w:tc>
          <w:tcPr>
            <w:tcW w:w="1578" w:type="dxa"/>
            <w:vAlign w:val="center"/>
          </w:tcPr>
          <w:p w14:paraId="76359936" w14:textId="51072051" w:rsidR="00484C67" w:rsidRPr="00C227AC" w:rsidRDefault="00484C67" w:rsidP="00484C67">
            <w:pPr>
              <w:rPr>
                <w:rFonts w:cstheme="minorHAnsi"/>
                <w:lang w:val="ru-RU"/>
              </w:rPr>
            </w:pPr>
            <w:proofErr w:type="spellStart"/>
            <w:r w:rsidRPr="00C227AC">
              <w:rPr>
                <w:rFonts w:cstheme="minorHAnsi"/>
                <w:color w:val="0F1115"/>
              </w:rPr>
              <w:t>Тип</w:t>
            </w:r>
            <w:proofErr w:type="spellEnd"/>
          </w:p>
        </w:tc>
        <w:tc>
          <w:tcPr>
            <w:tcW w:w="1787" w:type="dxa"/>
            <w:vAlign w:val="center"/>
          </w:tcPr>
          <w:p w14:paraId="01439B97" w14:textId="196F9BD8" w:rsidR="00484C67" w:rsidRPr="00C227AC" w:rsidRDefault="00484C67" w:rsidP="00484C67">
            <w:pPr>
              <w:rPr>
                <w:rFonts w:cstheme="minorHAnsi"/>
                <w:lang w:val="ru-RU"/>
              </w:rPr>
            </w:pPr>
            <w:proofErr w:type="spellStart"/>
            <w:r w:rsidRPr="00C227AC">
              <w:rPr>
                <w:rFonts w:cstheme="minorHAnsi"/>
                <w:color w:val="0F1115"/>
              </w:rPr>
              <w:t>Валидация</w:t>
            </w:r>
            <w:proofErr w:type="spellEnd"/>
          </w:p>
        </w:tc>
        <w:tc>
          <w:tcPr>
            <w:tcW w:w="3278" w:type="dxa"/>
            <w:vAlign w:val="center"/>
          </w:tcPr>
          <w:p w14:paraId="19B4A3C9" w14:textId="69BA6DD4" w:rsidR="00484C67" w:rsidRPr="00C227AC" w:rsidRDefault="00484C67" w:rsidP="00484C67">
            <w:pPr>
              <w:rPr>
                <w:rFonts w:cstheme="minorHAnsi"/>
                <w:lang w:val="ru-RU"/>
              </w:rPr>
            </w:pPr>
            <w:proofErr w:type="spellStart"/>
            <w:r w:rsidRPr="00C227AC">
              <w:rPr>
                <w:rFonts w:cstheme="minorHAnsi"/>
                <w:color w:val="0F1115"/>
              </w:rPr>
              <w:t>Алгоритм</w:t>
            </w:r>
            <w:proofErr w:type="spellEnd"/>
            <w:r w:rsidRPr="00C227AC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C227AC">
              <w:rPr>
                <w:rFonts w:cstheme="minorHAnsi"/>
                <w:color w:val="0F1115"/>
              </w:rPr>
              <w:t>заполнения</w:t>
            </w:r>
            <w:proofErr w:type="spellEnd"/>
          </w:p>
        </w:tc>
        <w:tc>
          <w:tcPr>
            <w:tcW w:w="2024" w:type="dxa"/>
            <w:vAlign w:val="center"/>
          </w:tcPr>
          <w:p w14:paraId="41FC04C7" w14:textId="30145F58" w:rsidR="00484C67" w:rsidRPr="00C227AC" w:rsidRDefault="00484C67" w:rsidP="00484C67">
            <w:pPr>
              <w:rPr>
                <w:rFonts w:cstheme="minorHAnsi"/>
                <w:lang w:val="ru-RU"/>
              </w:rPr>
            </w:pPr>
            <w:proofErr w:type="spellStart"/>
            <w:r w:rsidRPr="00C227AC">
              <w:rPr>
                <w:rFonts w:cstheme="minorHAnsi"/>
                <w:color w:val="0F1115"/>
              </w:rPr>
              <w:t>Права</w:t>
            </w:r>
            <w:proofErr w:type="spellEnd"/>
            <w:r w:rsidRPr="00C227AC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C227AC">
              <w:rPr>
                <w:rFonts w:cstheme="minorHAnsi"/>
                <w:color w:val="0F1115"/>
              </w:rPr>
              <w:t>доступа</w:t>
            </w:r>
            <w:proofErr w:type="spellEnd"/>
          </w:p>
        </w:tc>
      </w:tr>
      <w:tr w:rsidR="0025673B" w:rsidRPr="0025673B" w14:paraId="26959F92" w14:textId="77777777" w:rsidTr="0025673B">
        <w:tc>
          <w:tcPr>
            <w:tcW w:w="1790" w:type="dxa"/>
          </w:tcPr>
          <w:p w14:paraId="26E0F1AA" w14:textId="3AF4CA5B" w:rsidR="0025673B" w:rsidRPr="00C227AC" w:rsidRDefault="0025673B" w:rsidP="0025673B">
            <w:pPr>
              <w:rPr>
                <w:rFonts w:cstheme="minorHAnsi"/>
                <w:lang w:val="ru-RU"/>
              </w:rPr>
            </w:pPr>
            <w:proofErr w:type="spellStart"/>
            <w:r w:rsidRPr="0062692A">
              <w:t>assignment_id</w:t>
            </w:r>
            <w:proofErr w:type="spellEnd"/>
            <w:r w:rsidRPr="0062692A">
              <w:t xml:space="preserve"> — ID </w:t>
            </w:r>
            <w:proofErr w:type="spellStart"/>
            <w:r w:rsidRPr="0062692A">
              <w:t>назначения</w:t>
            </w:r>
            <w:proofErr w:type="spellEnd"/>
          </w:p>
        </w:tc>
        <w:tc>
          <w:tcPr>
            <w:tcW w:w="1578" w:type="dxa"/>
          </w:tcPr>
          <w:p w14:paraId="1EA3D49C" w14:textId="1AD5D760" w:rsidR="0025673B" w:rsidRPr="00C227AC" w:rsidRDefault="0025673B" w:rsidP="0025673B">
            <w:pPr>
              <w:rPr>
                <w:rFonts w:cstheme="minorHAnsi"/>
                <w:lang w:val="ru-RU"/>
              </w:rPr>
            </w:pPr>
            <w:proofErr w:type="spellStart"/>
            <w:r w:rsidRPr="0062692A">
              <w:t>bigint</w:t>
            </w:r>
            <w:proofErr w:type="spellEnd"/>
          </w:p>
        </w:tc>
        <w:tc>
          <w:tcPr>
            <w:tcW w:w="1787" w:type="dxa"/>
          </w:tcPr>
          <w:p w14:paraId="0E2033F3" w14:textId="582E8951" w:rsidR="0025673B" w:rsidRPr="0025673B" w:rsidRDefault="0025673B" w:rsidP="0025673B">
            <w:pPr>
              <w:rPr>
                <w:rFonts w:cstheme="minorHAnsi"/>
              </w:rPr>
            </w:pPr>
            <w:r w:rsidRPr="0062692A">
              <w:t xml:space="preserve">PK; FK </w:t>
            </w:r>
            <w:proofErr w:type="spellStart"/>
            <w:r w:rsidRPr="0062692A">
              <w:t>на</w:t>
            </w:r>
            <w:proofErr w:type="spellEnd"/>
            <w:r w:rsidRPr="0062692A">
              <w:t xml:space="preserve"> </w:t>
            </w:r>
            <w:proofErr w:type="spellStart"/>
            <w:r w:rsidRPr="0062692A">
              <w:t>staffing_table</w:t>
            </w:r>
            <w:proofErr w:type="spellEnd"/>
            <w:r w:rsidRPr="0062692A">
              <w:t>; NOT NULL</w:t>
            </w:r>
          </w:p>
        </w:tc>
        <w:tc>
          <w:tcPr>
            <w:tcW w:w="3278" w:type="dxa"/>
          </w:tcPr>
          <w:p w14:paraId="0475AB80" w14:textId="79CBC0D3" w:rsidR="0025673B" w:rsidRPr="00C227AC" w:rsidRDefault="0025673B" w:rsidP="0025673B">
            <w:pPr>
              <w:rPr>
                <w:rFonts w:cstheme="minorHAnsi"/>
                <w:lang w:val="ru-RU"/>
              </w:rPr>
            </w:pPr>
            <w:proofErr w:type="spellStart"/>
            <w:r w:rsidRPr="0062692A">
              <w:t>staffing_table.assignment_id</w:t>
            </w:r>
            <w:proofErr w:type="spellEnd"/>
          </w:p>
        </w:tc>
        <w:tc>
          <w:tcPr>
            <w:tcW w:w="2024" w:type="dxa"/>
          </w:tcPr>
          <w:p w14:paraId="31410626" w14:textId="5434E50A" w:rsidR="0025673B" w:rsidRPr="00C227AC" w:rsidRDefault="0025673B" w:rsidP="0025673B">
            <w:pPr>
              <w:rPr>
                <w:rFonts w:cstheme="minorHAnsi"/>
                <w:lang w:val="ru-RU"/>
              </w:rPr>
            </w:pPr>
            <w:r w:rsidRPr="0025673B">
              <w:rPr>
                <w:lang w:val="ru-RU"/>
              </w:rPr>
              <w:t xml:space="preserve">запись </w:t>
            </w:r>
            <w:r w:rsidRPr="0062692A">
              <w:t>ETL</w:t>
            </w:r>
          </w:p>
        </w:tc>
      </w:tr>
      <w:tr w:rsidR="0025673B" w:rsidRPr="0025673B" w14:paraId="35CC039C" w14:textId="77777777" w:rsidTr="0025673B">
        <w:tc>
          <w:tcPr>
            <w:tcW w:w="1790" w:type="dxa"/>
          </w:tcPr>
          <w:p w14:paraId="55176D9E" w14:textId="68323CCF" w:rsidR="0025673B" w:rsidRPr="00C227AC" w:rsidRDefault="0025673B" w:rsidP="0025673B">
            <w:pPr>
              <w:rPr>
                <w:rFonts w:cstheme="minorHAnsi"/>
                <w:lang w:val="ru-RU"/>
              </w:rPr>
            </w:pPr>
            <w:proofErr w:type="spellStart"/>
            <w:r w:rsidRPr="0062692A">
              <w:t>snils</w:t>
            </w:r>
            <w:proofErr w:type="spellEnd"/>
            <w:r w:rsidRPr="0062692A">
              <w:t xml:space="preserve"> — СНИЛС</w:t>
            </w:r>
          </w:p>
        </w:tc>
        <w:tc>
          <w:tcPr>
            <w:tcW w:w="1578" w:type="dxa"/>
          </w:tcPr>
          <w:p w14:paraId="7ED52E78" w14:textId="2A4DA858" w:rsidR="0025673B" w:rsidRPr="00C227AC" w:rsidRDefault="0025673B" w:rsidP="0025673B">
            <w:pPr>
              <w:rPr>
                <w:rFonts w:cstheme="minorHAnsi"/>
                <w:lang w:val="ru-RU"/>
              </w:rPr>
            </w:pPr>
            <w:r w:rsidRPr="0062692A">
              <w:t>varchar(14)</w:t>
            </w:r>
          </w:p>
        </w:tc>
        <w:tc>
          <w:tcPr>
            <w:tcW w:w="1787" w:type="dxa"/>
          </w:tcPr>
          <w:p w14:paraId="5364BD42" w14:textId="33CA3174" w:rsidR="0025673B" w:rsidRPr="00C227AC" w:rsidRDefault="0025673B" w:rsidP="0025673B">
            <w:pPr>
              <w:rPr>
                <w:rFonts w:cstheme="minorHAnsi"/>
                <w:lang w:val="ru-RU"/>
              </w:rPr>
            </w:pPr>
            <w:r w:rsidRPr="0062692A">
              <w:t xml:space="preserve">NOT NULL; </w:t>
            </w:r>
            <w:proofErr w:type="spellStart"/>
            <w:r w:rsidRPr="0062692A">
              <w:t>может</w:t>
            </w:r>
            <w:proofErr w:type="spellEnd"/>
            <w:r w:rsidRPr="0062692A">
              <w:t xml:space="preserve"> </w:t>
            </w:r>
            <w:proofErr w:type="spellStart"/>
            <w:r w:rsidRPr="0062692A">
              <w:t>повторяться</w:t>
            </w:r>
            <w:proofErr w:type="spellEnd"/>
          </w:p>
        </w:tc>
        <w:tc>
          <w:tcPr>
            <w:tcW w:w="3278" w:type="dxa"/>
          </w:tcPr>
          <w:p w14:paraId="5ABD7CFE" w14:textId="6CA775BD" w:rsidR="0025673B" w:rsidRPr="00C227AC" w:rsidRDefault="0025673B" w:rsidP="0025673B">
            <w:pPr>
              <w:rPr>
                <w:rFonts w:cstheme="minorHAnsi"/>
                <w:lang w:val="ru-RU"/>
              </w:rPr>
            </w:pPr>
            <w:proofErr w:type="spellStart"/>
            <w:r w:rsidRPr="0062692A">
              <w:t>staffing_table.snils</w:t>
            </w:r>
            <w:proofErr w:type="spellEnd"/>
          </w:p>
        </w:tc>
        <w:tc>
          <w:tcPr>
            <w:tcW w:w="2024" w:type="dxa"/>
          </w:tcPr>
          <w:p w14:paraId="32710B51" w14:textId="3212FD76" w:rsidR="0025673B" w:rsidRPr="00C227AC" w:rsidRDefault="0025673B" w:rsidP="0025673B">
            <w:pPr>
              <w:rPr>
                <w:rFonts w:cstheme="minorHAnsi"/>
                <w:lang w:val="ru-RU"/>
              </w:rPr>
            </w:pPr>
            <w:r w:rsidRPr="0025673B">
              <w:rPr>
                <w:lang w:val="ru-RU"/>
              </w:rPr>
              <w:t xml:space="preserve">запись </w:t>
            </w:r>
            <w:r w:rsidRPr="0062692A">
              <w:t>ETL</w:t>
            </w:r>
          </w:p>
        </w:tc>
      </w:tr>
      <w:tr w:rsidR="0025673B" w:rsidRPr="0025673B" w14:paraId="788E341D" w14:textId="77777777" w:rsidTr="0025673B">
        <w:tc>
          <w:tcPr>
            <w:tcW w:w="1790" w:type="dxa"/>
          </w:tcPr>
          <w:p w14:paraId="6EB341B3" w14:textId="53F9B845" w:rsidR="0025673B" w:rsidRPr="00C227AC" w:rsidRDefault="0025673B" w:rsidP="0025673B">
            <w:pPr>
              <w:rPr>
                <w:rFonts w:cstheme="minorHAnsi"/>
                <w:lang w:val="ru-RU"/>
              </w:rPr>
            </w:pPr>
            <w:proofErr w:type="spellStart"/>
            <w:r w:rsidRPr="0062692A">
              <w:t>end_date</w:t>
            </w:r>
            <w:proofErr w:type="spellEnd"/>
            <w:r w:rsidRPr="0062692A">
              <w:t xml:space="preserve"> — </w:t>
            </w:r>
            <w:proofErr w:type="spellStart"/>
            <w:r w:rsidRPr="0062692A">
              <w:t>дата</w:t>
            </w:r>
            <w:proofErr w:type="spellEnd"/>
            <w:r w:rsidRPr="0062692A">
              <w:t xml:space="preserve"> </w:t>
            </w:r>
            <w:proofErr w:type="spellStart"/>
            <w:r w:rsidRPr="0062692A">
              <w:t>завершения</w:t>
            </w:r>
            <w:proofErr w:type="spellEnd"/>
          </w:p>
        </w:tc>
        <w:tc>
          <w:tcPr>
            <w:tcW w:w="1578" w:type="dxa"/>
          </w:tcPr>
          <w:p w14:paraId="6DEC5B8C" w14:textId="7ADB98F6" w:rsidR="0025673B" w:rsidRPr="00C227AC" w:rsidRDefault="0025673B" w:rsidP="0025673B">
            <w:pPr>
              <w:rPr>
                <w:rFonts w:cstheme="minorHAnsi"/>
                <w:lang w:val="ru-RU"/>
              </w:rPr>
            </w:pPr>
            <w:r w:rsidRPr="0062692A">
              <w:t>date</w:t>
            </w:r>
          </w:p>
        </w:tc>
        <w:tc>
          <w:tcPr>
            <w:tcW w:w="1787" w:type="dxa"/>
          </w:tcPr>
          <w:p w14:paraId="1F80FCE0" w14:textId="62374232" w:rsidR="0025673B" w:rsidRPr="0025673B" w:rsidRDefault="0025673B" w:rsidP="0025673B">
            <w:pPr>
              <w:rPr>
                <w:rFonts w:cstheme="minorHAnsi"/>
              </w:rPr>
            </w:pPr>
            <w:r w:rsidRPr="0062692A">
              <w:t xml:space="preserve">NOT NULL; </w:t>
            </w:r>
            <w:proofErr w:type="spellStart"/>
            <w:r w:rsidRPr="0062692A">
              <w:t>end_date</w:t>
            </w:r>
            <w:proofErr w:type="spellEnd"/>
            <w:r w:rsidRPr="0062692A">
              <w:t xml:space="preserve"> ≥ </w:t>
            </w:r>
            <w:proofErr w:type="spellStart"/>
            <w:r w:rsidRPr="0062692A">
              <w:t>start_date</w:t>
            </w:r>
            <w:proofErr w:type="spellEnd"/>
            <w:r w:rsidRPr="0062692A">
              <w:t xml:space="preserve"> </w:t>
            </w:r>
            <w:proofErr w:type="spellStart"/>
            <w:r w:rsidRPr="0062692A">
              <w:t>для</w:t>
            </w:r>
            <w:proofErr w:type="spellEnd"/>
            <w:r w:rsidRPr="0062692A">
              <w:t xml:space="preserve"> </w:t>
            </w:r>
            <w:proofErr w:type="spellStart"/>
            <w:r w:rsidRPr="0062692A">
              <w:t>витрины</w:t>
            </w:r>
            <w:proofErr w:type="spellEnd"/>
          </w:p>
        </w:tc>
        <w:tc>
          <w:tcPr>
            <w:tcW w:w="3278" w:type="dxa"/>
          </w:tcPr>
          <w:p w14:paraId="3271F052" w14:textId="20D6BCEC" w:rsidR="0025673B" w:rsidRPr="00C227AC" w:rsidRDefault="0025673B" w:rsidP="0025673B">
            <w:pPr>
              <w:rPr>
                <w:rFonts w:cstheme="minorHAnsi"/>
              </w:rPr>
            </w:pPr>
            <w:proofErr w:type="spellStart"/>
            <w:r w:rsidRPr="0062692A">
              <w:t>staffing_table.end_date</w:t>
            </w:r>
            <w:proofErr w:type="spellEnd"/>
            <w:r w:rsidRPr="0062692A">
              <w:t xml:space="preserve">; </w:t>
            </w:r>
            <w:proofErr w:type="spellStart"/>
            <w:r w:rsidRPr="0062692A">
              <w:t>только</w:t>
            </w:r>
            <w:proofErr w:type="spellEnd"/>
            <w:r w:rsidRPr="0062692A">
              <w:t xml:space="preserve"> </w:t>
            </w:r>
            <w:proofErr w:type="spellStart"/>
            <w:r w:rsidRPr="0062692A">
              <w:t>end_date</w:t>
            </w:r>
            <w:proofErr w:type="spellEnd"/>
            <w:r w:rsidRPr="0062692A">
              <w:t xml:space="preserve"> IS NOT NULL</w:t>
            </w:r>
          </w:p>
        </w:tc>
        <w:tc>
          <w:tcPr>
            <w:tcW w:w="2024" w:type="dxa"/>
          </w:tcPr>
          <w:p w14:paraId="581D568D" w14:textId="6EDD72B9" w:rsidR="0025673B" w:rsidRPr="00C227AC" w:rsidRDefault="0025673B" w:rsidP="0025673B">
            <w:pPr>
              <w:rPr>
                <w:rFonts w:cstheme="minorHAnsi"/>
                <w:lang w:val="ru-RU"/>
              </w:rPr>
            </w:pPr>
            <w:r w:rsidRPr="0025673B">
              <w:rPr>
                <w:lang w:val="ru-RU"/>
              </w:rPr>
              <w:t xml:space="preserve">запись </w:t>
            </w:r>
            <w:r w:rsidRPr="0062692A">
              <w:t>ETL</w:t>
            </w:r>
          </w:p>
        </w:tc>
      </w:tr>
      <w:tr w:rsidR="0025673B" w:rsidRPr="0025673B" w14:paraId="363F7095" w14:textId="77777777" w:rsidTr="0025673B">
        <w:tc>
          <w:tcPr>
            <w:tcW w:w="1790" w:type="dxa"/>
          </w:tcPr>
          <w:p w14:paraId="496063DB" w14:textId="6676EE48" w:rsidR="0025673B" w:rsidRPr="00C227AC" w:rsidRDefault="0025673B" w:rsidP="0025673B">
            <w:pPr>
              <w:rPr>
                <w:rFonts w:cstheme="minorHAnsi"/>
                <w:lang w:val="ru-RU"/>
              </w:rPr>
            </w:pPr>
            <w:proofErr w:type="spellStart"/>
            <w:r w:rsidRPr="0062692A">
              <w:t>reason_for_leaving</w:t>
            </w:r>
            <w:proofErr w:type="spellEnd"/>
            <w:r w:rsidRPr="0062692A">
              <w:t xml:space="preserve"> — </w:t>
            </w:r>
            <w:proofErr w:type="spellStart"/>
            <w:r w:rsidRPr="0062692A">
              <w:t>причина</w:t>
            </w:r>
            <w:proofErr w:type="spellEnd"/>
          </w:p>
        </w:tc>
        <w:tc>
          <w:tcPr>
            <w:tcW w:w="1578" w:type="dxa"/>
          </w:tcPr>
          <w:p w14:paraId="11E3AD7D" w14:textId="48AD5653" w:rsidR="0025673B" w:rsidRPr="00C227AC" w:rsidRDefault="0025673B" w:rsidP="0025673B">
            <w:pPr>
              <w:rPr>
                <w:rFonts w:cstheme="minorHAnsi"/>
                <w:lang w:val="ru-RU"/>
              </w:rPr>
            </w:pPr>
            <w:r w:rsidRPr="0062692A">
              <w:t>text[]</w:t>
            </w:r>
          </w:p>
        </w:tc>
        <w:tc>
          <w:tcPr>
            <w:tcW w:w="1787" w:type="dxa"/>
          </w:tcPr>
          <w:p w14:paraId="66836196" w14:textId="67E2E087" w:rsidR="0025673B" w:rsidRPr="00FF0D93" w:rsidRDefault="0025673B" w:rsidP="0025673B">
            <w:pPr>
              <w:rPr>
                <w:rFonts w:cstheme="minorHAnsi"/>
                <w:lang w:val="ru-RU"/>
              </w:rPr>
            </w:pPr>
            <w:r w:rsidRPr="0025673B">
              <w:rPr>
                <w:lang w:val="ru-RU"/>
              </w:rPr>
              <w:t xml:space="preserve">В </w:t>
            </w:r>
            <w:r w:rsidRPr="0062692A">
              <w:t>DDL</w:t>
            </w:r>
            <w:r w:rsidRPr="0025673B">
              <w:rPr>
                <w:lang w:val="ru-RU"/>
              </w:rPr>
              <w:t xml:space="preserve"> допускает </w:t>
            </w:r>
            <w:r w:rsidRPr="0062692A">
              <w:t>NULL</w:t>
            </w:r>
            <w:r w:rsidRPr="0025673B">
              <w:rPr>
                <w:lang w:val="ru-RU"/>
              </w:rPr>
              <w:t xml:space="preserve">; </w:t>
            </w:r>
            <w:r w:rsidRPr="0062692A">
              <w:t>ETL</w:t>
            </w:r>
            <w:r w:rsidRPr="0025673B">
              <w:rPr>
                <w:lang w:val="ru-RU"/>
              </w:rPr>
              <w:t xml:space="preserve"> отклоняет пустую или отсутствующую причину</w:t>
            </w:r>
          </w:p>
        </w:tc>
        <w:tc>
          <w:tcPr>
            <w:tcW w:w="3278" w:type="dxa"/>
          </w:tcPr>
          <w:p w14:paraId="594394C7" w14:textId="138F6708" w:rsidR="0025673B" w:rsidRPr="0025673B" w:rsidRDefault="0025673B" w:rsidP="0025673B">
            <w:pPr>
              <w:rPr>
                <w:rFonts w:cstheme="minorHAnsi"/>
              </w:rPr>
            </w:pPr>
            <w:proofErr w:type="spellStart"/>
            <w:r w:rsidRPr="0062692A">
              <w:t>reason_information.reason</w:t>
            </w:r>
            <w:proofErr w:type="spellEnd"/>
            <w:r w:rsidRPr="0062692A">
              <w:t xml:space="preserve"> </w:t>
            </w:r>
            <w:proofErr w:type="spellStart"/>
            <w:r w:rsidRPr="0062692A">
              <w:t>по</w:t>
            </w:r>
            <w:proofErr w:type="spellEnd"/>
            <w:r w:rsidRPr="0062692A">
              <w:t xml:space="preserve"> </w:t>
            </w:r>
            <w:proofErr w:type="spellStart"/>
            <w:r w:rsidRPr="0062692A">
              <w:t>staffing_table.reason_id</w:t>
            </w:r>
            <w:proofErr w:type="spellEnd"/>
          </w:p>
        </w:tc>
        <w:tc>
          <w:tcPr>
            <w:tcW w:w="2024" w:type="dxa"/>
          </w:tcPr>
          <w:p w14:paraId="10AF759B" w14:textId="273D0CEC" w:rsidR="0025673B" w:rsidRPr="00C227AC" w:rsidRDefault="0025673B" w:rsidP="0025673B">
            <w:pPr>
              <w:rPr>
                <w:rFonts w:cstheme="minorHAnsi"/>
                <w:lang w:val="ru-RU"/>
              </w:rPr>
            </w:pPr>
            <w:r w:rsidRPr="0025673B">
              <w:rPr>
                <w:lang w:val="ru-RU"/>
              </w:rPr>
              <w:t xml:space="preserve">запись </w:t>
            </w:r>
            <w:r w:rsidRPr="0062692A">
              <w:t>ETL</w:t>
            </w:r>
          </w:p>
        </w:tc>
      </w:tr>
      <w:tr w:rsidR="0025673B" w:rsidRPr="0025673B" w14:paraId="56C176F0" w14:textId="77777777" w:rsidTr="0025673B">
        <w:tc>
          <w:tcPr>
            <w:tcW w:w="1790" w:type="dxa"/>
          </w:tcPr>
          <w:p w14:paraId="02723506" w14:textId="0F524F9B" w:rsidR="0025673B" w:rsidRPr="00C227AC" w:rsidRDefault="0025673B" w:rsidP="0025673B">
            <w:pPr>
              <w:rPr>
                <w:rFonts w:cstheme="minorHAnsi"/>
                <w:lang w:val="ru-RU"/>
              </w:rPr>
            </w:pPr>
            <w:proofErr w:type="spellStart"/>
            <w:r w:rsidRPr="0062692A">
              <w:t>working_period</w:t>
            </w:r>
            <w:proofErr w:type="spellEnd"/>
            <w:r w:rsidRPr="0062692A">
              <w:t xml:space="preserve"> — </w:t>
            </w:r>
            <w:proofErr w:type="spellStart"/>
            <w:r w:rsidRPr="0062692A">
              <w:t>период</w:t>
            </w:r>
            <w:proofErr w:type="spellEnd"/>
            <w:r w:rsidRPr="0062692A">
              <w:t xml:space="preserve">, </w:t>
            </w:r>
            <w:proofErr w:type="spellStart"/>
            <w:r w:rsidRPr="0062692A">
              <w:t>дни</w:t>
            </w:r>
            <w:proofErr w:type="spellEnd"/>
          </w:p>
        </w:tc>
        <w:tc>
          <w:tcPr>
            <w:tcW w:w="1578" w:type="dxa"/>
          </w:tcPr>
          <w:p w14:paraId="7268DDA6" w14:textId="088FD9BF" w:rsidR="0025673B" w:rsidRPr="00C227AC" w:rsidRDefault="0025673B" w:rsidP="0025673B">
            <w:pPr>
              <w:rPr>
                <w:rFonts w:cstheme="minorHAnsi"/>
                <w:lang w:val="ru-RU"/>
              </w:rPr>
            </w:pPr>
            <w:r w:rsidRPr="0062692A">
              <w:t>integer</w:t>
            </w:r>
          </w:p>
        </w:tc>
        <w:tc>
          <w:tcPr>
            <w:tcW w:w="1787" w:type="dxa"/>
          </w:tcPr>
          <w:p w14:paraId="3C0C2B88" w14:textId="716E7954" w:rsidR="0025673B" w:rsidRPr="00C227AC" w:rsidRDefault="0025673B" w:rsidP="0025673B">
            <w:pPr>
              <w:rPr>
                <w:rFonts w:cstheme="minorHAnsi"/>
                <w:lang w:val="ru-RU"/>
              </w:rPr>
            </w:pPr>
            <w:r w:rsidRPr="0062692A">
              <w:t>NOT NULL; ≥ 0 (CHECK)</w:t>
            </w:r>
          </w:p>
        </w:tc>
        <w:tc>
          <w:tcPr>
            <w:tcW w:w="3278" w:type="dxa"/>
          </w:tcPr>
          <w:p w14:paraId="39EEE57C" w14:textId="26201FB6" w:rsidR="0025673B" w:rsidRPr="0025673B" w:rsidRDefault="0025673B" w:rsidP="0025673B">
            <w:pPr>
              <w:rPr>
                <w:rFonts w:cstheme="minorHAnsi"/>
              </w:rPr>
            </w:pPr>
            <w:proofErr w:type="spellStart"/>
            <w:r w:rsidRPr="0062692A">
              <w:t>staffing_table.end_date</w:t>
            </w:r>
            <w:proofErr w:type="spellEnd"/>
            <w:r w:rsidRPr="0062692A">
              <w:t xml:space="preserve"> − </w:t>
            </w:r>
            <w:proofErr w:type="spellStart"/>
            <w:r w:rsidRPr="0062692A">
              <w:t>staffing_table.start_date</w:t>
            </w:r>
            <w:proofErr w:type="spellEnd"/>
          </w:p>
        </w:tc>
        <w:tc>
          <w:tcPr>
            <w:tcW w:w="2024" w:type="dxa"/>
          </w:tcPr>
          <w:p w14:paraId="1CE6A12A" w14:textId="04C73B66" w:rsidR="0025673B" w:rsidRPr="00C227AC" w:rsidRDefault="0025673B" w:rsidP="0025673B">
            <w:pPr>
              <w:rPr>
                <w:rFonts w:cstheme="minorHAnsi"/>
                <w:lang w:val="ru-RU"/>
              </w:rPr>
            </w:pPr>
            <w:r w:rsidRPr="0025673B">
              <w:rPr>
                <w:lang w:val="ru-RU"/>
              </w:rPr>
              <w:t xml:space="preserve">запись </w:t>
            </w:r>
            <w:r w:rsidRPr="0062692A">
              <w:t>ETL</w:t>
            </w:r>
          </w:p>
        </w:tc>
      </w:tr>
      <w:tr w:rsidR="0025673B" w:rsidRPr="0025673B" w14:paraId="29856B63" w14:textId="77777777" w:rsidTr="0025673B">
        <w:tc>
          <w:tcPr>
            <w:tcW w:w="1790" w:type="dxa"/>
          </w:tcPr>
          <w:p w14:paraId="60AC61F2" w14:textId="2B23F531" w:rsidR="0025673B" w:rsidRPr="0025673B" w:rsidRDefault="0025673B" w:rsidP="0025673B">
            <w:pPr>
              <w:rPr>
                <w:rFonts w:cstheme="minorHAnsi"/>
                <w:color w:val="0F1115"/>
                <w:lang w:val="ru-RU"/>
              </w:rPr>
            </w:pPr>
            <w:r w:rsidRPr="0062692A">
              <w:t>load</w:t>
            </w:r>
            <w:r w:rsidRPr="0025673B">
              <w:rPr>
                <w:lang w:val="ru-RU"/>
              </w:rPr>
              <w:t>_</w:t>
            </w:r>
            <w:r w:rsidRPr="0062692A">
              <w:t>date</w:t>
            </w:r>
            <w:r w:rsidRPr="0025673B">
              <w:rPr>
                <w:lang w:val="ru-RU"/>
              </w:rPr>
              <w:t xml:space="preserve"> — дата загрузки источника</w:t>
            </w:r>
          </w:p>
        </w:tc>
        <w:tc>
          <w:tcPr>
            <w:tcW w:w="1578" w:type="dxa"/>
          </w:tcPr>
          <w:p w14:paraId="5036647E" w14:textId="1D821CEA" w:rsidR="0025673B" w:rsidRPr="00C227AC" w:rsidRDefault="0025673B" w:rsidP="0025673B">
            <w:pPr>
              <w:rPr>
                <w:rFonts w:cstheme="minorHAnsi"/>
                <w:color w:val="0F1115"/>
              </w:rPr>
            </w:pPr>
            <w:r w:rsidRPr="0062692A">
              <w:t>timestamp</w:t>
            </w:r>
          </w:p>
        </w:tc>
        <w:tc>
          <w:tcPr>
            <w:tcW w:w="1787" w:type="dxa"/>
          </w:tcPr>
          <w:p w14:paraId="51BA1EF9" w14:textId="239BF4C2" w:rsidR="0025673B" w:rsidRPr="00C227AC" w:rsidRDefault="0025673B" w:rsidP="0025673B">
            <w:pPr>
              <w:rPr>
                <w:rFonts w:cstheme="minorHAnsi"/>
                <w:color w:val="0F1115"/>
              </w:rPr>
            </w:pPr>
            <w:r w:rsidRPr="0062692A">
              <w:t>NOT NULL</w:t>
            </w:r>
          </w:p>
        </w:tc>
        <w:tc>
          <w:tcPr>
            <w:tcW w:w="3278" w:type="dxa"/>
          </w:tcPr>
          <w:p w14:paraId="6C431131" w14:textId="31096F59" w:rsidR="0025673B" w:rsidRPr="0025673B" w:rsidRDefault="0025673B" w:rsidP="0025673B">
            <w:pPr>
              <w:rPr>
                <w:rFonts w:cstheme="minorHAnsi"/>
                <w:color w:val="0F1115"/>
              </w:rPr>
            </w:pPr>
            <w:proofErr w:type="spellStart"/>
            <w:r w:rsidRPr="0062692A">
              <w:t>staffing_table.load_date</w:t>
            </w:r>
            <w:proofErr w:type="spellEnd"/>
            <w:r w:rsidRPr="0062692A">
              <w:t xml:space="preserve"> (</w:t>
            </w:r>
            <w:proofErr w:type="spellStart"/>
            <w:r w:rsidRPr="0062692A">
              <w:t>не</w:t>
            </w:r>
            <w:proofErr w:type="spellEnd"/>
            <w:r w:rsidRPr="0062692A">
              <w:t xml:space="preserve"> </w:t>
            </w:r>
            <w:proofErr w:type="spellStart"/>
            <w:r w:rsidRPr="0062692A">
              <w:t>время</w:t>
            </w:r>
            <w:proofErr w:type="spellEnd"/>
            <w:r w:rsidRPr="0062692A">
              <w:t xml:space="preserve"> </w:t>
            </w:r>
            <w:proofErr w:type="spellStart"/>
            <w:r w:rsidRPr="0062692A">
              <w:t>запуска</w:t>
            </w:r>
            <w:proofErr w:type="spellEnd"/>
            <w:r w:rsidRPr="0062692A">
              <w:t xml:space="preserve"> ETL)</w:t>
            </w:r>
          </w:p>
        </w:tc>
        <w:tc>
          <w:tcPr>
            <w:tcW w:w="2024" w:type="dxa"/>
          </w:tcPr>
          <w:p w14:paraId="63F783BA" w14:textId="5F114D56" w:rsidR="0025673B" w:rsidRPr="0025673B" w:rsidRDefault="0025673B" w:rsidP="0025673B">
            <w:pPr>
              <w:rPr>
                <w:rFonts w:cstheme="minorHAnsi"/>
                <w:color w:val="0F1115"/>
                <w:lang w:val="ru-RU"/>
              </w:rPr>
            </w:pPr>
            <w:r w:rsidRPr="0025673B">
              <w:rPr>
                <w:lang w:val="ru-RU"/>
              </w:rPr>
              <w:t xml:space="preserve">запись </w:t>
            </w:r>
            <w:r w:rsidRPr="0062692A">
              <w:t>ETL</w:t>
            </w:r>
          </w:p>
        </w:tc>
      </w:tr>
    </w:tbl>
    <w:p w14:paraId="489B6AFB" w14:textId="77777777" w:rsidR="00C227AC" w:rsidRPr="00C227AC" w:rsidRDefault="00C227AC" w:rsidP="00C227AC">
      <w:pPr>
        <w:ind w:firstLine="709"/>
        <w:rPr>
          <w:lang w:val="ru-RU"/>
        </w:rPr>
      </w:pPr>
      <w:r w:rsidRPr="00C227AC">
        <w:rPr>
          <w:lang w:val="ru-RU"/>
        </w:rPr>
        <w:t>5.1.4.2. Добавление/изменение алгоритмов (методики):</w:t>
      </w:r>
    </w:p>
    <w:p w14:paraId="70E9A875" w14:textId="77777777" w:rsidR="0025673B" w:rsidRPr="0025673B" w:rsidRDefault="0025673B" w:rsidP="00AC0692">
      <w:pPr>
        <w:pStyle w:val="af8"/>
        <w:numPr>
          <w:ilvl w:val="0"/>
          <w:numId w:val="14"/>
        </w:numPr>
      </w:pPr>
      <w:r w:rsidRPr="0025673B">
        <w:rPr>
          <w:lang w:val="ru-RU"/>
        </w:rPr>
        <w:t>Рабочий</w:t>
      </w:r>
      <w:r w:rsidRPr="0025673B">
        <w:t xml:space="preserve"> </w:t>
      </w:r>
      <w:r w:rsidRPr="0025673B">
        <w:rPr>
          <w:lang w:val="ru-RU"/>
        </w:rPr>
        <w:t>период</w:t>
      </w:r>
      <w:r w:rsidRPr="0025673B">
        <w:t xml:space="preserve">: </w:t>
      </w:r>
      <w:proofErr w:type="spellStart"/>
      <w:r w:rsidRPr="0025673B">
        <w:t>working_period</w:t>
      </w:r>
      <w:proofErr w:type="spellEnd"/>
      <w:r w:rsidRPr="0025673B">
        <w:t xml:space="preserve"> = </w:t>
      </w:r>
      <w:proofErr w:type="spellStart"/>
      <w:r w:rsidRPr="0025673B">
        <w:t>end_date</w:t>
      </w:r>
      <w:proofErr w:type="spellEnd"/>
      <w:r w:rsidRPr="0025673B">
        <w:t xml:space="preserve"> − </w:t>
      </w:r>
      <w:proofErr w:type="spellStart"/>
      <w:r w:rsidRPr="0025673B">
        <w:t>start_date</w:t>
      </w:r>
      <w:proofErr w:type="spellEnd"/>
      <w:r w:rsidRPr="0025673B">
        <w:t xml:space="preserve"> </w:t>
      </w:r>
      <w:r w:rsidRPr="0025673B">
        <w:rPr>
          <w:lang w:val="ru-RU"/>
        </w:rPr>
        <w:t>в</w:t>
      </w:r>
      <w:r w:rsidRPr="0025673B">
        <w:t xml:space="preserve"> </w:t>
      </w:r>
      <w:r w:rsidRPr="0025673B">
        <w:rPr>
          <w:lang w:val="ru-RU"/>
        </w:rPr>
        <w:t>календарных</w:t>
      </w:r>
      <w:r w:rsidRPr="0025673B">
        <w:t xml:space="preserve"> </w:t>
      </w:r>
      <w:r w:rsidRPr="0025673B">
        <w:rPr>
          <w:lang w:val="ru-RU"/>
        </w:rPr>
        <w:t>днях</w:t>
      </w:r>
      <w:r w:rsidRPr="0025673B">
        <w:t xml:space="preserve">. </w:t>
      </w:r>
      <w:r w:rsidRPr="0025673B">
        <w:rPr>
          <w:lang w:val="ru-RU"/>
        </w:rPr>
        <w:t>Для</w:t>
      </w:r>
      <w:r w:rsidRPr="0025673B">
        <w:t xml:space="preserve"> </w:t>
      </w:r>
      <w:proofErr w:type="spellStart"/>
      <w:r w:rsidRPr="0025673B">
        <w:t>end_date</w:t>
      </w:r>
      <w:proofErr w:type="spellEnd"/>
      <w:r w:rsidRPr="0025673B">
        <w:t xml:space="preserve"> = </w:t>
      </w:r>
      <w:proofErr w:type="spellStart"/>
      <w:r w:rsidRPr="0025673B">
        <w:t>start_date</w:t>
      </w:r>
      <w:proofErr w:type="spellEnd"/>
      <w:r w:rsidRPr="0025673B">
        <w:t xml:space="preserve"> </w:t>
      </w:r>
      <w:r w:rsidRPr="0025673B">
        <w:rPr>
          <w:lang w:val="ru-RU"/>
        </w:rPr>
        <w:t>результат</w:t>
      </w:r>
      <w:r w:rsidRPr="0025673B">
        <w:t xml:space="preserve"> 0 </w:t>
      </w:r>
      <w:r w:rsidRPr="0025673B">
        <w:rPr>
          <w:lang w:val="ru-RU"/>
        </w:rPr>
        <w:t>допустим</w:t>
      </w:r>
      <w:r w:rsidRPr="0025673B">
        <w:t xml:space="preserve">. </w:t>
      </w:r>
      <w:r w:rsidRPr="0025673B">
        <w:rPr>
          <w:lang w:val="ru-RU"/>
        </w:rPr>
        <w:t>Для</w:t>
      </w:r>
      <w:r w:rsidRPr="0025673B">
        <w:t xml:space="preserve"> </w:t>
      </w:r>
      <w:proofErr w:type="spellStart"/>
      <w:r w:rsidRPr="0025673B">
        <w:t>end_date</w:t>
      </w:r>
      <w:proofErr w:type="spellEnd"/>
      <w:r w:rsidRPr="0025673B">
        <w:t xml:space="preserve"> </w:t>
      </w:r>
      <w:proofErr w:type="gramStart"/>
      <w:r w:rsidRPr="0025673B">
        <w:t xml:space="preserve">&lt; </w:t>
      </w:r>
      <w:proofErr w:type="spellStart"/>
      <w:r w:rsidRPr="0025673B">
        <w:t>start</w:t>
      </w:r>
      <w:proofErr w:type="gramEnd"/>
      <w:r w:rsidRPr="0025673B">
        <w:t>_date</w:t>
      </w:r>
      <w:proofErr w:type="spellEnd"/>
      <w:r w:rsidRPr="0025673B">
        <w:t xml:space="preserve"> </w:t>
      </w:r>
      <w:r w:rsidRPr="0025673B">
        <w:rPr>
          <w:lang w:val="ru-RU"/>
        </w:rPr>
        <w:t>запись</w:t>
      </w:r>
      <w:r w:rsidRPr="0025673B">
        <w:t xml:space="preserve"> </w:t>
      </w:r>
      <w:r w:rsidRPr="0025673B">
        <w:rPr>
          <w:lang w:val="ru-RU"/>
        </w:rPr>
        <w:t>отклоняется</w:t>
      </w:r>
      <w:r w:rsidRPr="0025673B">
        <w:t xml:space="preserve"> </w:t>
      </w:r>
      <w:r w:rsidRPr="0025673B">
        <w:rPr>
          <w:lang w:val="ru-RU"/>
        </w:rPr>
        <w:t>с</w:t>
      </w:r>
      <w:r w:rsidRPr="0025673B">
        <w:t xml:space="preserve"> CHECK_2.</w:t>
      </w:r>
    </w:p>
    <w:p w14:paraId="4EF08444" w14:textId="77777777" w:rsidR="0025673B" w:rsidRPr="0025673B" w:rsidRDefault="0025673B" w:rsidP="00AC0692">
      <w:pPr>
        <w:pStyle w:val="af8"/>
        <w:numPr>
          <w:ilvl w:val="0"/>
          <w:numId w:val="14"/>
        </w:numPr>
        <w:rPr>
          <w:lang w:val="ru-RU"/>
        </w:rPr>
      </w:pPr>
      <w:r w:rsidRPr="0025673B">
        <w:rPr>
          <w:lang w:val="ru-RU"/>
        </w:rPr>
        <w:t>Отбор</w:t>
      </w:r>
      <w:r w:rsidRPr="0025673B">
        <w:t xml:space="preserve"> </w:t>
      </w:r>
      <w:r w:rsidRPr="0025673B">
        <w:rPr>
          <w:lang w:val="ru-RU"/>
        </w:rPr>
        <w:t>событий</w:t>
      </w:r>
      <w:r w:rsidRPr="0025673B">
        <w:t xml:space="preserve">: </w:t>
      </w:r>
      <w:proofErr w:type="spellStart"/>
      <w:r w:rsidRPr="0025673B">
        <w:t>end_date</w:t>
      </w:r>
      <w:proofErr w:type="spellEnd"/>
      <w:r w:rsidRPr="0025673B">
        <w:t xml:space="preserve"> IS NOT NULL. </w:t>
      </w:r>
      <w:r w:rsidRPr="0025673B">
        <w:rPr>
          <w:lang w:val="ru-RU"/>
        </w:rPr>
        <w:t xml:space="preserve">Если причина отсутствует, ссылка </w:t>
      </w:r>
      <w:proofErr w:type="spellStart"/>
      <w:r w:rsidRPr="0025673B">
        <w:rPr>
          <w:lang w:val="ru-RU"/>
        </w:rPr>
        <w:t>reason_id</w:t>
      </w:r>
      <w:proofErr w:type="spellEnd"/>
      <w:r w:rsidRPr="0025673B">
        <w:rPr>
          <w:lang w:val="ru-RU"/>
        </w:rPr>
        <w:t xml:space="preserve"> не найдена или массив причин пуст, запись помещается в </w:t>
      </w:r>
      <w:proofErr w:type="spellStart"/>
      <w:r w:rsidRPr="0025673B">
        <w:rPr>
          <w:lang w:val="ru-RU"/>
        </w:rPr>
        <w:t>turnover_rejected</w:t>
      </w:r>
      <w:proofErr w:type="spellEnd"/>
      <w:r w:rsidRPr="0025673B">
        <w:rPr>
          <w:lang w:val="ru-RU"/>
        </w:rPr>
        <w:t xml:space="preserve"> с CHECK_REASON_MISSING.</w:t>
      </w:r>
    </w:p>
    <w:p w14:paraId="7C0F16F7" w14:textId="77777777" w:rsidR="0025673B" w:rsidRPr="0025673B" w:rsidRDefault="0025673B" w:rsidP="00AC0692">
      <w:pPr>
        <w:pStyle w:val="af8"/>
        <w:numPr>
          <w:ilvl w:val="0"/>
          <w:numId w:val="14"/>
        </w:numPr>
        <w:rPr>
          <w:lang w:val="ru-RU"/>
        </w:rPr>
      </w:pPr>
      <w:r w:rsidRPr="0025673B">
        <w:rPr>
          <w:lang w:val="ru-RU"/>
        </w:rPr>
        <w:t xml:space="preserve">Ключ витрины — </w:t>
      </w:r>
      <w:proofErr w:type="spellStart"/>
      <w:r w:rsidRPr="0025673B">
        <w:rPr>
          <w:lang w:val="ru-RU"/>
        </w:rPr>
        <w:t>assignment_id</w:t>
      </w:r>
      <w:proofErr w:type="spellEnd"/>
      <w:r w:rsidRPr="0025673B">
        <w:rPr>
          <w:lang w:val="ru-RU"/>
        </w:rPr>
        <w:t>. СНИЛС может повторяться между разными назначениями; ETL перестраивает текущее состояние изменённых назначений.</w:t>
      </w:r>
    </w:p>
    <w:p w14:paraId="089652CF" w14:textId="77777777" w:rsidR="00C227AC" w:rsidRPr="00C227AC" w:rsidRDefault="00C227AC" w:rsidP="00C227AC">
      <w:pPr>
        <w:ind w:firstLine="709"/>
        <w:rPr>
          <w:lang w:val="ru-RU"/>
        </w:rPr>
      </w:pPr>
      <w:r w:rsidRPr="00C227AC">
        <w:rPr>
          <w:lang w:val="ru-RU"/>
        </w:rPr>
        <w:t>5.1.4.3. Добавление/изменение обработок:</w:t>
      </w:r>
    </w:p>
    <w:p w14:paraId="25BF7D9F" w14:textId="77777777" w:rsidR="00901D33" w:rsidRDefault="00901D33" w:rsidP="00901D33">
      <w:pPr>
        <w:ind w:left="567"/>
        <w:rPr>
          <w:lang w:val="ru-RU"/>
        </w:rPr>
      </w:pPr>
      <w:r w:rsidRPr="00901D33">
        <w:rPr>
          <w:lang w:val="ru-RU"/>
        </w:rPr>
        <w:t xml:space="preserve">Инкрементальный отбор производится по </w:t>
      </w:r>
      <w:proofErr w:type="spellStart"/>
      <w:r w:rsidRPr="00901D33">
        <w:rPr>
          <w:lang w:val="ru-RU"/>
        </w:rPr>
        <w:t>staffing_</w:t>
      </w:r>
      <w:proofErr w:type="gramStart"/>
      <w:r w:rsidRPr="00901D33">
        <w:rPr>
          <w:lang w:val="ru-RU"/>
        </w:rPr>
        <w:t>table.load</w:t>
      </w:r>
      <w:proofErr w:type="gramEnd"/>
      <w:r w:rsidRPr="00901D33">
        <w:rPr>
          <w:lang w:val="ru-RU"/>
        </w:rPr>
        <w:t>_date</w:t>
      </w:r>
      <w:proofErr w:type="spellEnd"/>
      <w:r w:rsidRPr="00901D33">
        <w:rPr>
          <w:lang w:val="ru-RU"/>
        </w:rPr>
        <w:t xml:space="preserve"> &gt;= </w:t>
      </w:r>
      <w:proofErr w:type="spellStart"/>
      <w:r w:rsidRPr="00901D33">
        <w:rPr>
          <w:lang w:val="ru-RU"/>
        </w:rPr>
        <w:t>etl_watermark.last_load_ts</w:t>
      </w:r>
      <w:proofErr w:type="spellEnd"/>
      <w:r w:rsidRPr="00901D33">
        <w:rPr>
          <w:lang w:val="ru-RU"/>
        </w:rPr>
        <w:t xml:space="preserve"> для процесса </w:t>
      </w:r>
      <w:proofErr w:type="spellStart"/>
      <w:r w:rsidRPr="00901D33">
        <w:rPr>
          <w:lang w:val="ru-RU"/>
        </w:rPr>
        <w:t>etl_load_turnover</w:t>
      </w:r>
      <w:proofErr w:type="spellEnd"/>
      <w:r w:rsidRPr="00901D33">
        <w:rPr>
          <w:lang w:val="ru-RU"/>
        </w:rPr>
        <w:t xml:space="preserve">; первое значение </w:t>
      </w:r>
      <w:proofErr w:type="spellStart"/>
      <w:r w:rsidRPr="00901D33">
        <w:rPr>
          <w:lang w:val="ru-RU"/>
        </w:rPr>
        <w:t>watermark</w:t>
      </w:r>
      <w:proofErr w:type="spellEnd"/>
      <w:r w:rsidRPr="00901D33">
        <w:rPr>
          <w:lang w:val="ru-RU"/>
        </w:rPr>
        <w:t xml:space="preserve"> — 1900-01-01. Запуск — через </w:t>
      </w:r>
      <w:proofErr w:type="spellStart"/>
      <w:r w:rsidRPr="00901D33">
        <w:rPr>
          <w:lang w:val="ru-RU"/>
        </w:rPr>
        <w:t>etl_run_</w:t>
      </w:r>
      <w:proofErr w:type="gramStart"/>
      <w:r w:rsidRPr="00901D33">
        <w:rPr>
          <w:lang w:val="ru-RU"/>
        </w:rPr>
        <w:t>all</w:t>
      </w:r>
      <w:proofErr w:type="spellEnd"/>
      <w:r w:rsidRPr="00901D33">
        <w:rPr>
          <w:lang w:val="ru-RU"/>
        </w:rPr>
        <w:t>(</w:t>
      </w:r>
      <w:proofErr w:type="gramEnd"/>
      <w:r w:rsidRPr="00901D33">
        <w:rPr>
          <w:lang w:val="ru-RU"/>
        </w:rPr>
        <w:t>); расписание «ежедневно в 02:00» SQL не создаёт.</w:t>
      </w:r>
    </w:p>
    <w:p w14:paraId="55F0CA1D" w14:textId="2601950B" w:rsidR="00C227AC" w:rsidRPr="00C227AC" w:rsidRDefault="00C227AC" w:rsidP="00901D33">
      <w:pPr>
        <w:ind w:left="567"/>
        <w:rPr>
          <w:lang w:val="ru-RU"/>
        </w:rPr>
      </w:pPr>
      <w:r w:rsidRPr="00C227AC">
        <w:rPr>
          <w:lang w:val="ru-RU"/>
        </w:rPr>
        <w:t xml:space="preserve">5.1.4.6. </w:t>
      </w:r>
      <w:proofErr w:type="spellStart"/>
      <w:r w:rsidRPr="00C227AC">
        <w:rPr>
          <w:lang w:val="ru-RU"/>
        </w:rPr>
        <w:t>Маппинг</w:t>
      </w:r>
      <w:proofErr w:type="spellEnd"/>
    </w:p>
    <w:p w14:paraId="75E256EB" w14:textId="6FE59582" w:rsidR="00C227AC" w:rsidRDefault="00C227AC" w:rsidP="00C227AC">
      <w:pPr>
        <w:rPr>
          <w:lang w:val="ru-RU"/>
        </w:rPr>
      </w:pPr>
    </w:p>
    <w:tbl>
      <w:tblPr>
        <w:tblStyle w:val="afe"/>
        <w:tblpPr w:leftFromText="180" w:rightFromText="180" w:vertAnchor="text" w:horzAnchor="margin" w:tblpY="97"/>
        <w:tblW w:w="0" w:type="auto"/>
        <w:tblLook w:val="04A0" w:firstRow="1" w:lastRow="0" w:firstColumn="1" w:lastColumn="0" w:noHBand="0" w:noVBand="1"/>
      </w:tblPr>
      <w:tblGrid>
        <w:gridCol w:w="1772"/>
        <w:gridCol w:w="2498"/>
        <w:gridCol w:w="1753"/>
        <w:gridCol w:w="2458"/>
        <w:gridCol w:w="1976"/>
      </w:tblGrid>
      <w:tr w:rsidR="007841E7" w:rsidRPr="00540BC2" w14:paraId="60F6C408" w14:textId="77777777" w:rsidTr="007841E7">
        <w:tc>
          <w:tcPr>
            <w:tcW w:w="2046" w:type="dxa"/>
          </w:tcPr>
          <w:p w14:paraId="11C47053" w14:textId="77777777" w:rsidR="007841E7" w:rsidRPr="00C227AC" w:rsidRDefault="007841E7" w:rsidP="007841E7">
            <w:pPr>
              <w:rPr>
                <w:lang w:val="ru-RU"/>
              </w:rPr>
            </w:pPr>
            <w:r w:rsidRPr="00C227AC">
              <w:rPr>
                <w:lang w:val="ru-RU"/>
              </w:rPr>
              <w:t>Поле ИС источника в пользовательском наименовании</w:t>
            </w:r>
          </w:p>
        </w:tc>
        <w:tc>
          <w:tcPr>
            <w:tcW w:w="1963" w:type="dxa"/>
          </w:tcPr>
          <w:p w14:paraId="3815D773" w14:textId="77777777" w:rsidR="007841E7" w:rsidRPr="00C227AC" w:rsidRDefault="007841E7" w:rsidP="007841E7">
            <w:pPr>
              <w:rPr>
                <w:lang w:val="ru-RU"/>
              </w:rPr>
            </w:pPr>
            <w:r w:rsidRPr="00C227AC">
              <w:rPr>
                <w:lang w:val="ru-RU"/>
              </w:rPr>
              <w:t>Поле ИС источника в терминах системы</w:t>
            </w:r>
          </w:p>
        </w:tc>
        <w:tc>
          <w:tcPr>
            <w:tcW w:w="1943" w:type="dxa"/>
          </w:tcPr>
          <w:p w14:paraId="38F73291" w14:textId="77777777" w:rsidR="007841E7" w:rsidRPr="00C227AC" w:rsidRDefault="007841E7" w:rsidP="007841E7">
            <w:pPr>
              <w:rPr>
                <w:lang w:val="ru-RU"/>
              </w:rPr>
            </w:pPr>
            <w:r w:rsidRPr="00C227AC">
              <w:rPr>
                <w:lang w:val="ru-RU"/>
              </w:rPr>
              <w:t>Поле в терминах шины</w:t>
            </w:r>
          </w:p>
        </w:tc>
        <w:tc>
          <w:tcPr>
            <w:tcW w:w="2458" w:type="dxa"/>
          </w:tcPr>
          <w:p w14:paraId="7E5BABB4" w14:textId="77777777" w:rsidR="007841E7" w:rsidRPr="00C227AC" w:rsidRDefault="007841E7" w:rsidP="007841E7">
            <w:pPr>
              <w:rPr>
                <w:lang w:val="ru-RU"/>
              </w:rPr>
            </w:pPr>
            <w:r w:rsidRPr="00C227AC">
              <w:rPr>
                <w:lang w:val="ru-RU"/>
              </w:rPr>
              <w:t>Поле ИС приемника в терминах системы</w:t>
            </w:r>
          </w:p>
        </w:tc>
        <w:tc>
          <w:tcPr>
            <w:tcW w:w="2047" w:type="dxa"/>
          </w:tcPr>
          <w:p w14:paraId="1DD72017" w14:textId="77777777" w:rsidR="007841E7" w:rsidRPr="00C227AC" w:rsidRDefault="007841E7" w:rsidP="007841E7">
            <w:pPr>
              <w:rPr>
                <w:lang w:val="ru-RU"/>
              </w:rPr>
            </w:pPr>
            <w:r w:rsidRPr="00C227AC">
              <w:rPr>
                <w:lang w:val="ru-RU"/>
              </w:rPr>
              <w:t>Поле ИС приемника в пользовательском наименовании</w:t>
            </w:r>
          </w:p>
        </w:tc>
      </w:tr>
      <w:tr w:rsidR="00901D33" w:rsidRPr="00C227AC" w14:paraId="21ACB68B" w14:textId="77777777" w:rsidTr="007841E7">
        <w:tc>
          <w:tcPr>
            <w:tcW w:w="2046" w:type="dxa"/>
          </w:tcPr>
          <w:p w14:paraId="75CB5127" w14:textId="61101449" w:rsidR="00901D33" w:rsidRPr="00C227AC" w:rsidRDefault="00901D33" w:rsidP="00901D33">
            <w:pPr>
              <w:rPr>
                <w:lang w:val="ru-RU"/>
              </w:rPr>
            </w:pPr>
            <w:proofErr w:type="spellStart"/>
            <w:r w:rsidRPr="00AC46ED">
              <w:t>Идентификатор</w:t>
            </w:r>
            <w:proofErr w:type="spellEnd"/>
            <w:r w:rsidRPr="00AC46ED">
              <w:t xml:space="preserve"> </w:t>
            </w:r>
            <w:proofErr w:type="spellStart"/>
            <w:r w:rsidRPr="00AC46ED">
              <w:t>назначения</w:t>
            </w:r>
            <w:proofErr w:type="spellEnd"/>
          </w:p>
        </w:tc>
        <w:tc>
          <w:tcPr>
            <w:tcW w:w="1963" w:type="dxa"/>
          </w:tcPr>
          <w:p w14:paraId="13F534BD" w14:textId="7D8015AC" w:rsidR="00901D33" w:rsidRPr="00C227AC" w:rsidRDefault="00901D33" w:rsidP="00901D33">
            <w:pPr>
              <w:rPr>
                <w:lang w:val="ru-RU"/>
              </w:rPr>
            </w:pPr>
            <w:proofErr w:type="spellStart"/>
            <w:r w:rsidRPr="00AC46ED">
              <w:t>staffing_table.assignment_id</w:t>
            </w:r>
            <w:proofErr w:type="spellEnd"/>
          </w:p>
        </w:tc>
        <w:tc>
          <w:tcPr>
            <w:tcW w:w="1943" w:type="dxa"/>
          </w:tcPr>
          <w:p w14:paraId="40F4FBF8" w14:textId="7EEECE74" w:rsidR="00901D33" w:rsidRPr="00C227AC" w:rsidRDefault="00901D33" w:rsidP="00901D33">
            <w:pPr>
              <w:rPr>
                <w:lang w:val="ru-RU"/>
              </w:rPr>
            </w:pPr>
            <w:proofErr w:type="spellStart"/>
            <w:r w:rsidRPr="00AC46ED">
              <w:t>assignment_id</w:t>
            </w:r>
            <w:proofErr w:type="spellEnd"/>
          </w:p>
        </w:tc>
        <w:tc>
          <w:tcPr>
            <w:tcW w:w="2458" w:type="dxa"/>
          </w:tcPr>
          <w:p w14:paraId="1173339C" w14:textId="234DA23C" w:rsidR="00901D33" w:rsidRPr="00C227AC" w:rsidRDefault="00901D33" w:rsidP="00901D33">
            <w:pPr>
              <w:rPr>
                <w:lang w:val="ru-RU"/>
              </w:rPr>
            </w:pPr>
            <w:proofErr w:type="spellStart"/>
            <w:r w:rsidRPr="00AC46ED">
              <w:t>turnover.assignment_id</w:t>
            </w:r>
            <w:proofErr w:type="spellEnd"/>
          </w:p>
        </w:tc>
        <w:tc>
          <w:tcPr>
            <w:tcW w:w="2047" w:type="dxa"/>
          </w:tcPr>
          <w:p w14:paraId="0B8FAB56" w14:textId="13EECA06" w:rsidR="00901D33" w:rsidRPr="00C227AC" w:rsidRDefault="00901D33" w:rsidP="00901D33">
            <w:pPr>
              <w:rPr>
                <w:lang w:val="ru-RU"/>
              </w:rPr>
            </w:pPr>
            <w:r w:rsidRPr="00AC46ED">
              <w:t xml:space="preserve">ID </w:t>
            </w:r>
            <w:proofErr w:type="spellStart"/>
            <w:r w:rsidRPr="00AC46ED">
              <w:t>назначения</w:t>
            </w:r>
            <w:proofErr w:type="spellEnd"/>
          </w:p>
        </w:tc>
      </w:tr>
      <w:tr w:rsidR="00901D33" w:rsidRPr="00C227AC" w14:paraId="1BD848A8" w14:textId="77777777" w:rsidTr="007841E7">
        <w:tc>
          <w:tcPr>
            <w:tcW w:w="2046" w:type="dxa"/>
          </w:tcPr>
          <w:p w14:paraId="79E3C417" w14:textId="1B87EC6A" w:rsidR="00901D33" w:rsidRPr="00C227AC" w:rsidRDefault="00901D33" w:rsidP="00901D33">
            <w:r w:rsidRPr="00AC46ED">
              <w:t xml:space="preserve">СНИЛС </w:t>
            </w:r>
            <w:proofErr w:type="spellStart"/>
            <w:r w:rsidRPr="00AC46ED">
              <w:t>сотрудника</w:t>
            </w:r>
            <w:proofErr w:type="spellEnd"/>
          </w:p>
        </w:tc>
        <w:tc>
          <w:tcPr>
            <w:tcW w:w="1963" w:type="dxa"/>
          </w:tcPr>
          <w:p w14:paraId="31E69F24" w14:textId="3D2887E9" w:rsidR="00901D33" w:rsidRPr="00C227AC" w:rsidRDefault="00901D33" w:rsidP="00901D33">
            <w:proofErr w:type="spellStart"/>
            <w:r w:rsidRPr="00AC46ED">
              <w:t>staffing_table.snils</w:t>
            </w:r>
            <w:proofErr w:type="spellEnd"/>
          </w:p>
        </w:tc>
        <w:tc>
          <w:tcPr>
            <w:tcW w:w="1943" w:type="dxa"/>
          </w:tcPr>
          <w:p w14:paraId="7773FA6C" w14:textId="3A6AEC9A" w:rsidR="00901D33" w:rsidRPr="00C227AC" w:rsidRDefault="00901D33" w:rsidP="00901D33">
            <w:proofErr w:type="spellStart"/>
            <w:r w:rsidRPr="00AC46ED">
              <w:t>snils</w:t>
            </w:r>
            <w:proofErr w:type="spellEnd"/>
          </w:p>
        </w:tc>
        <w:tc>
          <w:tcPr>
            <w:tcW w:w="2458" w:type="dxa"/>
          </w:tcPr>
          <w:p w14:paraId="375AF2FA" w14:textId="2CB26B6B" w:rsidR="00901D33" w:rsidRPr="00C227AC" w:rsidRDefault="00901D33" w:rsidP="00901D33">
            <w:proofErr w:type="spellStart"/>
            <w:r w:rsidRPr="00AC46ED">
              <w:t>turnover.snils</w:t>
            </w:r>
            <w:proofErr w:type="spellEnd"/>
          </w:p>
        </w:tc>
        <w:tc>
          <w:tcPr>
            <w:tcW w:w="2047" w:type="dxa"/>
          </w:tcPr>
          <w:p w14:paraId="37283078" w14:textId="647AF276" w:rsidR="00901D33" w:rsidRPr="00C227AC" w:rsidRDefault="00901D33" w:rsidP="00901D33">
            <w:r w:rsidRPr="00AC46ED">
              <w:t>СНИЛС</w:t>
            </w:r>
          </w:p>
        </w:tc>
      </w:tr>
      <w:tr w:rsidR="00901D33" w:rsidRPr="00C227AC" w14:paraId="4F8346BA" w14:textId="77777777" w:rsidTr="00DD790D">
        <w:trPr>
          <w:trHeight w:val="344"/>
        </w:trPr>
        <w:tc>
          <w:tcPr>
            <w:tcW w:w="2046" w:type="dxa"/>
          </w:tcPr>
          <w:p w14:paraId="53681F6F" w14:textId="34F1D7CE" w:rsidR="00901D33" w:rsidRPr="00C227AC" w:rsidRDefault="00901D33" w:rsidP="00901D33">
            <w:proofErr w:type="spellStart"/>
            <w:r w:rsidRPr="00AC46ED">
              <w:t>Дата</w:t>
            </w:r>
            <w:proofErr w:type="spellEnd"/>
            <w:r w:rsidRPr="00AC46ED">
              <w:t xml:space="preserve"> </w:t>
            </w:r>
            <w:proofErr w:type="spellStart"/>
            <w:r w:rsidRPr="00AC46ED">
              <w:t>завершения</w:t>
            </w:r>
            <w:proofErr w:type="spellEnd"/>
            <w:r w:rsidRPr="00AC46ED">
              <w:t xml:space="preserve"> </w:t>
            </w:r>
            <w:proofErr w:type="spellStart"/>
            <w:r w:rsidRPr="00AC46ED">
              <w:t>назначения</w:t>
            </w:r>
            <w:proofErr w:type="spellEnd"/>
          </w:p>
        </w:tc>
        <w:tc>
          <w:tcPr>
            <w:tcW w:w="1963" w:type="dxa"/>
          </w:tcPr>
          <w:p w14:paraId="5C8ACD53" w14:textId="7DD8A6CF" w:rsidR="00901D33" w:rsidRPr="00C227AC" w:rsidRDefault="00901D33" w:rsidP="00901D33">
            <w:proofErr w:type="spellStart"/>
            <w:r w:rsidRPr="00AC46ED">
              <w:t>staffing_table.end_date</w:t>
            </w:r>
            <w:proofErr w:type="spellEnd"/>
          </w:p>
        </w:tc>
        <w:tc>
          <w:tcPr>
            <w:tcW w:w="1943" w:type="dxa"/>
          </w:tcPr>
          <w:p w14:paraId="53F3C77C" w14:textId="1EDC6407" w:rsidR="00901D33" w:rsidRPr="00C227AC" w:rsidRDefault="00901D33" w:rsidP="00901D33">
            <w:proofErr w:type="spellStart"/>
            <w:r w:rsidRPr="00AC46ED">
              <w:t>end_date</w:t>
            </w:r>
            <w:proofErr w:type="spellEnd"/>
          </w:p>
        </w:tc>
        <w:tc>
          <w:tcPr>
            <w:tcW w:w="2458" w:type="dxa"/>
          </w:tcPr>
          <w:p w14:paraId="4A38D42F" w14:textId="0AA3A4DE" w:rsidR="00901D33" w:rsidRPr="00C227AC" w:rsidRDefault="00901D33" w:rsidP="00901D33">
            <w:proofErr w:type="spellStart"/>
            <w:r w:rsidRPr="00AC46ED">
              <w:t>turnover.end_date</w:t>
            </w:r>
            <w:proofErr w:type="spellEnd"/>
          </w:p>
        </w:tc>
        <w:tc>
          <w:tcPr>
            <w:tcW w:w="2047" w:type="dxa"/>
          </w:tcPr>
          <w:p w14:paraId="0130FDBF" w14:textId="51D453F0" w:rsidR="00901D33" w:rsidRPr="00C227AC" w:rsidRDefault="00901D33" w:rsidP="00901D33">
            <w:proofErr w:type="spellStart"/>
            <w:r w:rsidRPr="00AC46ED">
              <w:t>Дата</w:t>
            </w:r>
            <w:proofErr w:type="spellEnd"/>
            <w:r w:rsidRPr="00AC46ED">
              <w:t xml:space="preserve"> </w:t>
            </w:r>
            <w:proofErr w:type="spellStart"/>
            <w:r w:rsidRPr="00AC46ED">
              <w:t>завершения</w:t>
            </w:r>
            <w:proofErr w:type="spellEnd"/>
          </w:p>
        </w:tc>
      </w:tr>
      <w:tr w:rsidR="00901D33" w:rsidRPr="00C227AC" w14:paraId="5A0E97C6" w14:textId="77777777" w:rsidTr="00DD790D">
        <w:trPr>
          <w:trHeight w:val="344"/>
        </w:trPr>
        <w:tc>
          <w:tcPr>
            <w:tcW w:w="2046" w:type="dxa"/>
          </w:tcPr>
          <w:p w14:paraId="4F6D70B6" w14:textId="59A4FC85" w:rsidR="00901D33" w:rsidRPr="00C227AC" w:rsidRDefault="00901D33" w:rsidP="00901D33">
            <w:pPr>
              <w:rPr>
                <w:lang w:val="ru-RU"/>
              </w:rPr>
            </w:pPr>
            <w:proofErr w:type="spellStart"/>
            <w:r w:rsidRPr="00AC46ED">
              <w:t>Причина</w:t>
            </w:r>
            <w:proofErr w:type="spellEnd"/>
            <w:r w:rsidRPr="00AC46ED">
              <w:t xml:space="preserve"> </w:t>
            </w:r>
            <w:proofErr w:type="spellStart"/>
            <w:r w:rsidRPr="00AC46ED">
              <w:t>завершения</w:t>
            </w:r>
            <w:proofErr w:type="spellEnd"/>
          </w:p>
        </w:tc>
        <w:tc>
          <w:tcPr>
            <w:tcW w:w="1963" w:type="dxa"/>
          </w:tcPr>
          <w:p w14:paraId="3489C2C5" w14:textId="29786E75" w:rsidR="00901D33" w:rsidRPr="00C227AC" w:rsidRDefault="00901D33" w:rsidP="00901D33">
            <w:proofErr w:type="spellStart"/>
            <w:r w:rsidRPr="00AC46ED">
              <w:t>reason_information.reason</w:t>
            </w:r>
            <w:proofErr w:type="spellEnd"/>
            <w:r w:rsidRPr="00AC46ED">
              <w:t xml:space="preserve"> (</w:t>
            </w:r>
            <w:proofErr w:type="spellStart"/>
            <w:r w:rsidRPr="00AC46ED">
              <w:t>через</w:t>
            </w:r>
            <w:proofErr w:type="spellEnd"/>
            <w:r w:rsidRPr="00AC46ED">
              <w:t xml:space="preserve"> </w:t>
            </w:r>
            <w:proofErr w:type="spellStart"/>
            <w:r w:rsidRPr="00AC46ED">
              <w:t>staffing_table.reason_id</w:t>
            </w:r>
            <w:proofErr w:type="spellEnd"/>
            <w:r w:rsidRPr="00AC46ED">
              <w:t>)</w:t>
            </w:r>
          </w:p>
        </w:tc>
        <w:tc>
          <w:tcPr>
            <w:tcW w:w="1943" w:type="dxa"/>
          </w:tcPr>
          <w:p w14:paraId="2401D270" w14:textId="0C3246D0" w:rsidR="00901D33" w:rsidRPr="00C227AC" w:rsidRDefault="00901D33" w:rsidP="00901D33">
            <w:proofErr w:type="spellStart"/>
            <w:r w:rsidRPr="00AC46ED">
              <w:t>reason_for_leaving</w:t>
            </w:r>
            <w:proofErr w:type="spellEnd"/>
          </w:p>
        </w:tc>
        <w:tc>
          <w:tcPr>
            <w:tcW w:w="2458" w:type="dxa"/>
          </w:tcPr>
          <w:p w14:paraId="74F2E87A" w14:textId="7FD357E6" w:rsidR="00901D33" w:rsidRPr="00C227AC" w:rsidRDefault="00901D33" w:rsidP="00901D33">
            <w:proofErr w:type="spellStart"/>
            <w:r w:rsidRPr="00AC46ED">
              <w:t>turnover.reason_for_leaving</w:t>
            </w:r>
            <w:proofErr w:type="spellEnd"/>
          </w:p>
        </w:tc>
        <w:tc>
          <w:tcPr>
            <w:tcW w:w="2047" w:type="dxa"/>
          </w:tcPr>
          <w:p w14:paraId="25CD8FB3" w14:textId="69E0178D" w:rsidR="00901D33" w:rsidRPr="00C227AC" w:rsidRDefault="00901D33" w:rsidP="00901D33">
            <w:pPr>
              <w:rPr>
                <w:lang w:val="ru-RU"/>
              </w:rPr>
            </w:pPr>
            <w:proofErr w:type="spellStart"/>
            <w:r w:rsidRPr="00AC46ED">
              <w:t>Причина</w:t>
            </w:r>
            <w:proofErr w:type="spellEnd"/>
            <w:r w:rsidRPr="00AC46ED">
              <w:t xml:space="preserve"> </w:t>
            </w:r>
            <w:proofErr w:type="spellStart"/>
            <w:r w:rsidRPr="00AC46ED">
              <w:t>завершения</w:t>
            </w:r>
            <w:proofErr w:type="spellEnd"/>
          </w:p>
        </w:tc>
      </w:tr>
      <w:tr w:rsidR="00901D33" w:rsidRPr="00C227AC" w14:paraId="544CAE56" w14:textId="77777777" w:rsidTr="00DD790D">
        <w:trPr>
          <w:trHeight w:val="344"/>
        </w:trPr>
        <w:tc>
          <w:tcPr>
            <w:tcW w:w="2046" w:type="dxa"/>
          </w:tcPr>
          <w:p w14:paraId="7CE16749" w14:textId="54F465F2" w:rsidR="00901D33" w:rsidRPr="00C227AC" w:rsidRDefault="00901D33" w:rsidP="00901D33">
            <w:pPr>
              <w:rPr>
                <w:lang w:val="ru-RU"/>
              </w:rPr>
            </w:pPr>
            <w:r w:rsidRPr="00901D33">
              <w:rPr>
                <w:lang w:val="ru-RU"/>
              </w:rPr>
              <w:t>Дата начала и дата завершения назначения</w:t>
            </w:r>
          </w:p>
        </w:tc>
        <w:tc>
          <w:tcPr>
            <w:tcW w:w="1963" w:type="dxa"/>
          </w:tcPr>
          <w:p w14:paraId="6E444BFC" w14:textId="3EF7DA11" w:rsidR="00901D33" w:rsidRPr="00C227AC" w:rsidRDefault="00901D33" w:rsidP="00901D33">
            <w:proofErr w:type="spellStart"/>
            <w:r w:rsidRPr="00AC46ED">
              <w:t>staffing_table.start_date</w:t>
            </w:r>
            <w:proofErr w:type="spellEnd"/>
            <w:r w:rsidRPr="00AC46ED">
              <w:t xml:space="preserve">; </w:t>
            </w:r>
            <w:proofErr w:type="spellStart"/>
            <w:r w:rsidRPr="00AC46ED">
              <w:t>staffing_table.end_date</w:t>
            </w:r>
            <w:proofErr w:type="spellEnd"/>
          </w:p>
        </w:tc>
        <w:tc>
          <w:tcPr>
            <w:tcW w:w="1943" w:type="dxa"/>
          </w:tcPr>
          <w:p w14:paraId="4D23F51D" w14:textId="4575A042" w:rsidR="00901D33" w:rsidRPr="00C227AC" w:rsidRDefault="00901D33" w:rsidP="00901D33">
            <w:proofErr w:type="spellStart"/>
            <w:r w:rsidRPr="00AC46ED">
              <w:t>working_period</w:t>
            </w:r>
            <w:proofErr w:type="spellEnd"/>
            <w:r w:rsidRPr="00AC46ED">
              <w:t xml:space="preserve"> = </w:t>
            </w:r>
            <w:proofErr w:type="spellStart"/>
            <w:r w:rsidRPr="00AC46ED">
              <w:t>end_date</w:t>
            </w:r>
            <w:proofErr w:type="spellEnd"/>
            <w:r w:rsidRPr="00AC46ED">
              <w:t xml:space="preserve"> − </w:t>
            </w:r>
            <w:proofErr w:type="spellStart"/>
            <w:r w:rsidRPr="00AC46ED">
              <w:t>start_date</w:t>
            </w:r>
            <w:proofErr w:type="spellEnd"/>
          </w:p>
        </w:tc>
        <w:tc>
          <w:tcPr>
            <w:tcW w:w="2458" w:type="dxa"/>
          </w:tcPr>
          <w:p w14:paraId="777F2908" w14:textId="4C91D4E6" w:rsidR="00901D33" w:rsidRPr="00C227AC" w:rsidRDefault="00901D33" w:rsidP="00901D33">
            <w:proofErr w:type="spellStart"/>
            <w:r w:rsidRPr="00AC46ED">
              <w:t>turnover.working_period</w:t>
            </w:r>
            <w:proofErr w:type="spellEnd"/>
          </w:p>
        </w:tc>
        <w:tc>
          <w:tcPr>
            <w:tcW w:w="2047" w:type="dxa"/>
          </w:tcPr>
          <w:p w14:paraId="64560D64" w14:textId="11A15BFE" w:rsidR="00901D33" w:rsidRPr="00C227AC" w:rsidRDefault="00901D33" w:rsidP="00901D33">
            <w:pPr>
              <w:rPr>
                <w:lang w:val="ru-RU"/>
              </w:rPr>
            </w:pPr>
            <w:proofErr w:type="spellStart"/>
            <w:r w:rsidRPr="00AC46ED">
              <w:t>Продолжительность</w:t>
            </w:r>
            <w:proofErr w:type="spellEnd"/>
            <w:r w:rsidRPr="00AC46ED">
              <w:t xml:space="preserve">, </w:t>
            </w:r>
            <w:proofErr w:type="spellStart"/>
            <w:r w:rsidRPr="00AC46ED">
              <w:t>дни</w:t>
            </w:r>
            <w:proofErr w:type="spellEnd"/>
          </w:p>
        </w:tc>
      </w:tr>
      <w:tr w:rsidR="00901D33" w:rsidRPr="00C227AC" w14:paraId="42AF33B3" w14:textId="77777777" w:rsidTr="00DD790D">
        <w:trPr>
          <w:trHeight w:val="344"/>
        </w:trPr>
        <w:tc>
          <w:tcPr>
            <w:tcW w:w="2046" w:type="dxa"/>
          </w:tcPr>
          <w:p w14:paraId="1CC9007F" w14:textId="7652C9FB" w:rsidR="00901D33" w:rsidRPr="00C227AC" w:rsidRDefault="00901D33" w:rsidP="00901D33">
            <w:pPr>
              <w:rPr>
                <w:lang w:val="ru-RU"/>
              </w:rPr>
            </w:pPr>
            <w:proofErr w:type="spellStart"/>
            <w:r w:rsidRPr="00AC46ED">
              <w:t>Дата</w:t>
            </w:r>
            <w:proofErr w:type="spellEnd"/>
            <w:r w:rsidRPr="00AC46ED">
              <w:t xml:space="preserve"> </w:t>
            </w:r>
            <w:proofErr w:type="spellStart"/>
            <w:r w:rsidRPr="00AC46ED">
              <w:t>загрузки</w:t>
            </w:r>
            <w:proofErr w:type="spellEnd"/>
            <w:r w:rsidRPr="00AC46ED">
              <w:t xml:space="preserve"> </w:t>
            </w:r>
            <w:proofErr w:type="spellStart"/>
            <w:r w:rsidRPr="00AC46ED">
              <w:t>кадровой</w:t>
            </w:r>
            <w:proofErr w:type="spellEnd"/>
            <w:r w:rsidRPr="00AC46ED">
              <w:t xml:space="preserve"> </w:t>
            </w:r>
            <w:proofErr w:type="spellStart"/>
            <w:r w:rsidRPr="00AC46ED">
              <w:t>записи</w:t>
            </w:r>
            <w:proofErr w:type="spellEnd"/>
          </w:p>
        </w:tc>
        <w:tc>
          <w:tcPr>
            <w:tcW w:w="1963" w:type="dxa"/>
          </w:tcPr>
          <w:p w14:paraId="6624C726" w14:textId="611B908D" w:rsidR="00901D33" w:rsidRPr="00C227AC" w:rsidRDefault="00901D33" w:rsidP="00901D33">
            <w:proofErr w:type="spellStart"/>
            <w:r w:rsidRPr="00AC46ED">
              <w:t>staffing_table.load_date</w:t>
            </w:r>
            <w:proofErr w:type="spellEnd"/>
          </w:p>
        </w:tc>
        <w:tc>
          <w:tcPr>
            <w:tcW w:w="1943" w:type="dxa"/>
          </w:tcPr>
          <w:p w14:paraId="2BF8F3CB" w14:textId="7985607D" w:rsidR="00901D33" w:rsidRPr="00C227AC" w:rsidRDefault="00901D33" w:rsidP="00901D33">
            <w:proofErr w:type="spellStart"/>
            <w:r w:rsidRPr="00AC46ED">
              <w:t>load_date</w:t>
            </w:r>
            <w:proofErr w:type="spellEnd"/>
          </w:p>
        </w:tc>
        <w:tc>
          <w:tcPr>
            <w:tcW w:w="2458" w:type="dxa"/>
          </w:tcPr>
          <w:p w14:paraId="08AD774F" w14:textId="0CD39180" w:rsidR="00901D33" w:rsidRPr="00C227AC" w:rsidRDefault="00901D33" w:rsidP="00901D33">
            <w:proofErr w:type="spellStart"/>
            <w:r w:rsidRPr="00AC46ED">
              <w:t>turnover.load_date</w:t>
            </w:r>
            <w:proofErr w:type="spellEnd"/>
          </w:p>
        </w:tc>
        <w:tc>
          <w:tcPr>
            <w:tcW w:w="2047" w:type="dxa"/>
          </w:tcPr>
          <w:p w14:paraId="01C6CCE6" w14:textId="2B81992B" w:rsidR="00901D33" w:rsidRPr="00C227AC" w:rsidRDefault="00901D33" w:rsidP="00901D33">
            <w:pPr>
              <w:rPr>
                <w:lang w:val="ru-RU"/>
              </w:rPr>
            </w:pPr>
            <w:proofErr w:type="spellStart"/>
            <w:r w:rsidRPr="00AC46ED">
              <w:t>Дата</w:t>
            </w:r>
            <w:proofErr w:type="spellEnd"/>
            <w:r w:rsidRPr="00AC46ED">
              <w:t xml:space="preserve"> </w:t>
            </w:r>
            <w:proofErr w:type="spellStart"/>
            <w:r w:rsidRPr="00AC46ED">
              <w:t>загрузки</w:t>
            </w:r>
            <w:proofErr w:type="spellEnd"/>
            <w:r w:rsidRPr="00AC46ED">
              <w:t xml:space="preserve"> </w:t>
            </w:r>
            <w:proofErr w:type="spellStart"/>
            <w:r w:rsidRPr="00AC46ED">
              <w:t>источника</w:t>
            </w:r>
            <w:proofErr w:type="spellEnd"/>
          </w:p>
        </w:tc>
      </w:tr>
    </w:tbl>
    <w:p w14:paraId="3F0C1405" w14:textId="77777777" w:rsidR="007841E7" w:rsidRDefault="007841E7" w:rsidP="007841E7">
      <w:pPr>
        <w:rPr>
          <w:lang w:val="ru-RU"/>
        </w:rPr>
      </w:pPr>
    </w:p>
    <w:p w14:paraId="47C170B5" w14:textId="1DEDE313" w:rsidR="007841E7" w:rsidRPr="00574CF6" w:rsidRDefault="007841E7" w:rsidP="007841E7">
      <w:pPr>
        <w:rPr>
          <w:lang w:val="ru-RU"/>
        </w:rPr>
      </w:pPr>
      <w:r w:rsidRPr="00574CF6">
        <w:rPr>
          <w:lang w:val="ru-RU"/>
        </w:rPr>
        <w:t>5.</w:t>
      </w:r>
      <w:r>
        <w:rPr>
          <w:lang w:val="ru-RU"/>
        </w:rPr>
        <w:t>2</w:t>
      </w:r>
      <w:r w:rsidRPr="00574CF6">
        <w:rPr>
          <w:lang w:val="ru-RU"/>
        </w:rPr>
        <w:t>. Заполнение и анализ витрины «</w:t>
      </w:r>
      <w:r>
        <w:rPr>
          <w:lang w:val="ru-RU"/>
        </w:rPr>
        <w:t>Изменение ЗП</w:t>
      </w:r>
      <w:r w:rsidRPr="00574CF6">
        <w:rPr>
          <w:lang w:val="ru-RU"/>
        </w:rPr>
        <w:t>».</w:t>
      </w:r>
    </w:p>
    <w:p w14:paraId="7BB9C160" w14:textId="77777777" w:rsidR="007841E7" w:rsidRPr="007841E7" w:rsidRDefault="007841E7" w:rsidP="007841E7">
      <w:pPr>
        <w:ind w:left="720"/>
        <w:rPr>
          <w:lang w:val="ru-RU"/>
        </w:rPr>
      </w:pPr>
      <w:r w:rsidRPr="007841E7">
        <w:rPr>
          <w:lang w:val="ru-RU"/>
        </w:rPr>
        <w:t xml:space="preserve">5.2.1. Как C&amp;B-аналитик я хочу иметь возможность видеть характер изменения зарплаты (в процентах) и причины этого изменения в разрезе должностей и </w:t>
      </w:r>
      <w:proofErr w:type="spellStart"/>
      <w:r w:rsidRPr="007841E7">
        <w:rPr>
          <w:lang w:val="ru-RU"/>
        </w:rPr>
        <w:t>грейдов</w:t>
      </w:r>
      <w:proofErr w:type="spellEnd"/>
      <w:r w:rsidRPr="007841E7">
        <w:rPr>
          <w:lang w:val="ru-RU"/>
        </w:rPr>
        <w:t>, чтобы оценивать эффективность системы мотивации.</w:t>
      </w:r>
    </w:p>
    <w:p w14:paraId="203C7165" w14:textId="0E59D7B0" w:rsidR="007841E7" w:rsidRPr="007841E7" w:rsidRDefault="007841E7" w:rsidP="007841E7">
      <w:pPr>
        <w:ind w:left="720"/>
        <w:rPr>
          <w:lang w:val="ru-RU"/>
        </w:rPr>
      </w:pPr>
      <w:r w:rsidRPr="007841E7">
        <w:rPr>
          <w:lang w:val="ru-RU"/>
        </w:rPr>
        <w:t>5.2.2. Для этого</w:t>
      </w:r>
      <w:r w:rsidR="00901D33">
        <w:rPr>
          <w:lang w:val="ru-RU"/>
        </w:rPr>
        <w:t>:</w:t>
      </w:r>
    </w:p>
    <w:p w14:paraId="46A4656D" w14:textId="77777777" w:rsidR="00901D33" w:rsidRPr="00901D33" w:rsidRDefault="00901D33" w:rsidP="00AC0692">
      <w:pPr>
        <w:pStyle w:val="af8"/>
        <w:numPr>
          <w:ilvl w:val="0"/>
          <w:numId w:val="15"/>
        </w:numPr>
        <w:rPr>
          <w:lang w:val="ru-RU"/>
        </w:rPr>
      </w:pPr>
      <w:r w:rsidRPr="00901D33">
        <w:rPr>
          <w:lang w:val="ru-RU"/>
        </w:rPr>
        <w:t>Аналитик загружает историю индивидуальных зарплат, кадровые назначения, планы задач и справочники.</w:t>
      </w:r>
    </w:p>
    <w:p w14:paraId="2BD3D87F" w14:textId="77777777" w:rsidR="00901D33" w:rsidRPr="00901D33" w:rsidRDefault="00901D33" w:rsidP="00AC0692">
      <w:pPr>
        <w:pStyle w:val="af8"/>
        <w:numPr>
          <w:ilvl w:val="0"/>
          <w:numId w:val="15"/>
        </w:numPr>
        <w:rPr>
          <w:lang w:val="ru-RU"/>
        </w:rPr>
      </w:pPr>
      <w:r w:rsidRPr="00901D33">
        <w:rPr>
          <w:lang w:val="ru-RU"/>
        </w:rPr>
        <w:t xml:space="preserve">При CALL </w:t>
      </w:r>
      <w:proofErr w:type="spellStart"/>
      <w:r w:rsidRPr="00901D33">
        <w:rPr>
          <w:lang w:val="ru-RU"/>
        </w:rPr>
        <w:t>public.etl_run_</w:t>
      </w:r>
      <w:proofErr w:type="gramStart"/>
      <w:r w:rsidRPr="00901D33">
        <w:rPr>
          <w:lang w:val="ru-RU"/>
        </w:rPr>
        <w:t>all</w:t>
      </w:r>
      <w:proofErr w:type="spellEnd"/>
      <w:r w:rsidRPr="00901D33">
        <w:rPr>
          <w:lang w:val="ru-RU"/>
        </w:rPr>
        <w:t>(</w:t>
      </w:r>
      <w:proofErr w:type="gramEnd"/>
      <w:r w:rsidRPr="00901D33">
        <w:rPr>
          <w:lang w:val="ru-RU"/>
        </w:rPr>
        <w:t xml:space="preserve">) процедура </w:t>
      </w:r>
      <w:proofErr w:type="spellStart"/>
      <w:r w:rsidRPr="00901D33">
        <w:rPr>
          <w:lang w:val="ru-RU"/>
        </w:rPr>
        <w:t>etl_load_salary_change</w:t>
      </w:r>
      <w:proofErr w:type="spellEnd"/>
      <w:r w:rsidRPr="00901D33">
        <w:rPr>
          <w:lang w:val="ru-RU"/>
        </w:rPr>
        <w:t>() определяет затронутые назначения по контрольной точке загрузки и пересчитывает всю их зарплатную историю.</w:t>
      </w:r>
    </w:p>
    <w:p w14:paraId="79254811" w14:textId="77777777" w:rsidR="00901D33" w:rsidRPr="00901D33" w:rsidRDefault="00901D33" w:rsidP="00AC0692">
      <w:pPr>
        <w:pStyle w:val="af8"/>
        <w:numPr>
          <w:ilvl w:val="0"/>
          <w:numId w:val="15"/>
        </w:numPr>
        <w:rPr>
          <w:lang w:val="ru-RU"/>
        </w:rPr>
      </w:pPr>
      <w:r w:rsidRPr="00901D33">
        <w:rPr>
          <w:lang w:val="ru-RU"/>
        </w:rPr>
        <w:t xml:space="preserve">События с изменившейся зарплатой попадают в </w:t>
      </w:r>
      <w:proofErr w:type="spellStart"/>
      <w:r w:rsidRPr="00901D33">
        <w:rPr>
          <w:lang w:val="ru-RU"/>
        </w:rPr>
        <w:t>salary_change</w:t>
      </w:r>
      <w:proofErr w:type="spellEnd"/>
      <w:r w:rsidRPr="00901D33">
        <w:rPr>
          <w:lang w:val="ru-RU"/>
        </w:rPr>
        <w:t xml:space="preserve">; при предыдущей зарплате 0 событие отклоняется в </w:t>
      </w:r>
      <w:proofErr w:type="spellStart"/>
      <w:r w:rsidRPr="00901D33">
        <w:rPr>
          <w:lang w:val="ru-RU"/>
        </w:rPr>
        <w:t>salary_change_rejected</w:t>
      </w:r>
      <w:proofErr w:type="spellEnd"/>
      <w:r w:rsidRPr="00901D33">
        <w:rPr>
          <w:lang w:val="ru-RU"/>
        </w:rPr>
        <w:t>.</w:t>
      </w:r>
    </w:p>
    <w:p w14:paraId="264A9C67" w14:textId="77777777" w:rsidR="00901D33" w:rsidRPr="00901D33" w:rsidRDefault="00901D33" w:rsidP="00AC0692">
      <w:pPr>
        <w:pStyle w:val="af8"/>
        <w:numPr>
          <w:ilvl w:val="0"/>
          <w:numId w:val="15"/>
        </w:numPr>
        <w:rPr>
          <w:lang w:val="ru-RU"/>
        </w:rPr>
      </w:pPr>
      <w:r w:rsidRPr="00901D33">
        <w:rPr>
          <w:lang w:val="ru-RU"/>
        </w:rPr>
        <w:t xml:space="preserve">Помесячные итоги доступны SQL-запросами из 04_run.sql и на интерактивном </w:t>
      </w:r>
      <w:proofErr w:type="spellStart"/>
      <w:r w:rsidRPr="00901D33">
        <w:rPr>
          <w:lang w:val="ru-RU"/>
        </w:rPr>
        <w:t>дашборде</w:t>
      </w:r>
      <w:proofErr w:type="spellEnd"/>
      <w:r w:rsidRPr="00901D33">
        <w:rPr>
          <w:lang w:val="ru-RU"/>
        </w:rPr>
        <w:t xml:space="preserve"> </w:t>
      </w:r>
      <w:proofErr w:type="spellStart"/>
      <w:r w:rsidRPr="00901D33">
        <w:rPr>
          <w:lang w:val="ru-RU"/>
        </w:rPr>
        <w:t>Power</w:t>
      </w:r>
      <w:proofErr w:type="spellEnd"/>
      <w:r w:rsidRPr="00901D33">
        <w:rPr>
          <w:lang w:val="ru-RU"/>
        </w:rPr>
        <w:t xml:space="preserve"> BI.</w:t>
      </w:r>
    </w:p>
    <w:p w14:paraId="5D5AD53A" w14:textId="77777777" w:rsidR="007841E7" w:rsidRPr="007841E7" w:rsidRDefault="007841E7" w:rsidP="007841E7">
      <w:pPr>
        <w:ind w:left="720"/>
        <w:rPr>
          <w:lang w:val="ru-RU"/>
        </w:rPr>
      </w:pPr>
      <w:r w:rsidRPr="007841E7">
        <w:rPr>
          <w:lang w:val="ru-RU"/>
        </w:rPr>
        <w:t xml:space="preserve">5.2.3. </w:t>
      </w:r>
      <w:proofErr w:type="spellStart"/>
      <w:r w:rsidRPr="007841E7">
        <w:rPr>
          <w:lang w:val="ru-RU"/>
        </w:rPr>
        <w:t>Мокап</w:t>
      </w:r>
      <w:proofErr w:type="spellEnd"/>
    </w:p>
    <w:p w14:paraId="0AD657C6" w14:textId="4A6188D1" w:rsidR="00DD790D" w:rsidRDefault="00A42102" w:rsidP="007841E7">
      <w:pPr>
        <w:ind w:left="720"/>
        <w:rPr>
          <w:lang w:val="ru-RU"/>
        </w:rPr>
      </w:pPr>
      <w:r w:rsidRPr="00A42102">
        <w:rPr>
          <w:lang w:val="ru-RU"/>
        </w:rPr>
        <w:drawing>
          <wp:inline distT="0" distB="0" distL="0" distR="0" wp14:anchorId="1ACAA467" wp14:editId="68255803">
            <wp:extent cx="6113951" cy="3389630"/>
            <wp:effectExtent l="0" t="0" r="127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086" cy="339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3645" w14:textId="1F65435F" w:rsidR="007841E7" w:rsidRPr="007841E7" w:rsidRDefault="00DD790D" w:rsidP="007841E7">
      <w:pPr>
        <w:ind w:left="720"/>
        <w:rPr>
          <w:lang w:val="ru-RU"/>
        </w:rPr>
      </w:pPr>
      <w:r>
        <w:rPr>
          <w:lang w:val="ru-RU"/>
        </w:rPr>
        <w:t>5.2.</w:t>
      </w:r>
      <w:proofErr w:type="gramStart"/>
      <w:r>
        <w:rPr>
          <w:lang w:val="ru-RU"/>
        </w:rPr>
        <w:t>4.</w:t>
      </w:r>
      <w:r w:rsidR="007841E7" w:rsidRPr="007841E7">
        <w:rPr>
          <w:lang w:val="ru-RU"/>
        </w:rPr>
        <w:t>Функциональные</w:t>
      </w:r>
      <w:proofErr w:type="gramEnd"/>
      <w:r w:rsidR="007841E7" w:rsidRPr="007841E7">
        <w:rPr>
          <w:lang w:val="ru-RU"/>
        </w:rPr>
        <w:t xml:space="preserve"> требования.</w:t>
      </w:r>
    </w:p>
    <w:p w14:paraId="570BED8D" w14:textId="77777777" w:rsidR="007841E7" w:rsidRPr="007841E7" w:rsidRDefault="007841E7" w:rsidP="00DD790D">
      <w:pPr>
        <w:ind w:left="720" w:firstLine="720"/>
        <w:rPr>
          <w:lang w:val="ru-RU"/>
        </w:rPr>
      </w:pPr>
      <w:r w:rsidRPr="007841E7">
        <w:rPr>
          <w:lang w:val="ru-RU"/>
        </w:rPr>
        <w:t xml:space="preserve">5.2.4.1. Добавление/изменение объектов: добавить таблицу базы данных </w:t>
      </w:r>
      <w:proofErr w:type="spellStart"/>
      <w:r w:rsidRPr="007841E7">
        <w:rPr>
          <w:lang w:val="ru-RU"/>
        </w:rPr>
        <w:t>salary_change</w:t>
      </w:r>
      <w:proofErr w:type="spellEnd"/>
      <w:r w:rsidRPr="007841E7">
        <w:rPr>
          <w:lang w:val="ru-RU"/>
        </w:rPr>
        <w:t xml:space="preserve"> со следующими полями: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059"/>
        <w:gridCol w:w="1310"/>
        <w:gridCol w:w="2226"/>
        <w:gridCol w:w="3990"/>
        <w:gridCol w:w="872"/>
      </w:tblGrid>
      <w:tr w:rsidR="00DD790D" w:rsidRPr="00DD790D" w14:paraId="50FFB543" w14:textId="77777777" w:rsidTr="000C1121">
        <w:tc>
          <w:tcPr>
            <w:tcW w:w="2059" w:type="dxa"/>
          </w:tcPr>
          <w:p w14:paraId="4215F91B" w14:textId="77777777" w:rsidR="00DD790D" w:rsidRPr="00DD790D" w:rsidRDefault="00DD790D" w:rsidP="0025673B">
            <w:pPr>
              <w:rPr>
                <w:lang w:val="ru-RU"/>
              </w:rPr>
            </w:pPr>
            <w:r w:rsidRPr="00DD790D">
              <w:rPr>
                <w:lang w:val="ru-RU"/>
              </w:rPr>
              <w:lastRenderedPageBreak/>
              <w:t>Название</w:t>
            </w:r>
          </w:p>
        </w:tc>
        <w:tc>
          <w:tcPr>
            <w:tcW w:w="1310" w:type="dxa"/>
          </w:tcPr>
          <w:p w14:paraId="600266A2" w14:textId="77777777" w:rsidR="00DD790D" w:rsidRPr="00DD790D" w:rsidRDefault="00DD790D" w:rsidP="0025673B">
            <w:pPr>
              <w:rPr>
                <w:lang w:val="ru-RU"/>
              </w:rPr>
            </w:pPr>
            <w:r w:rsidRPr="00DD790D">
              <w:rPr>
                <w:lang w:val="ru-RU"/>
              </w:rPr>
              <w:t>Тип</w:t>
            </w:r>
          </w:p>
        </w:tc>
        <w:tc>
          <w:tcPr>
            <w:tcW w:w="2226" w:type="dxa"/>
          </w:tcPr>
          <w:p w14:paraId="57284F49" w14:textId="77777777" w:rsidR="00DD790D" w:rsidRPr="00DD790D" w:rsidRDefault="00DD790D" w:rsidP="0025673B">
            <w:pPr>
              <w:rPr>
                <w:lang w:val="ru-RU"/>
              </w:rPr>
            </w:pPr>
            <w:proofErr w:type="spellStart"/>
            <w:r w:rsidRPr="00DD790D">
              <w:rPr>
                <w:lang w:val="ru-RU"/>
              </w:rPr>
              <w:t>Валидация</w:t>
            </w:r>
            <w:proofErr w:type="spellEnd"/>
          </w:p>
        </w:tc>
        <w:tc>
          <w:tcPr>
            <w:tcW w:w="3990" w:type="dxa"/>
          </w:tcPr>
          <w:p w14:paraId="407675B7" w14:textId="77777777" w:rsidR="00DD790D" w:rsidRPr="00DD790D" w:rsidRDefault="00DD790D" w:rsidP="0025673B">
            <w:pPr>
              <w:rPr>
                <w:lang w:val="ru-RU"/>
              </w:rPr>
            </w:pPr>
            <w:r w:rsidRPr="00DD790D">
              <w:rPr>
                <w:lang w:val="ru-RU"/>
              </w:rPr>
              <w:t>Алгоритм заполнения</w:t>
            </w:r>
          </w:p>
        </w:tc>
        <w:tc>
          <w:tcPr>
            <w:tcW w:w="872" w:type="dxa"/>
          </w:tcPr>
          <w:p w14:paraId="1B8ED14A" w14:textId="77777777" w:rsidR="00DD790D" w:rsidRPr="00DD790D" w:rsidRDefault="00DD790D" w:rsidP="0025673B">
            <w:pPr>
              <w:rPr>
                <w:lang w:val="ru-RU"/>
              </w:rPr>
            </w:pPr>
            <w:r w:rsidRPr="00DD790D">
              <w:rPr>
                <w:lang w:val="ru-RU"/>
              </w:rPr>
              <w:t>Права доступа</w:t>
            </w:r>
          </w:p>
        </w:tc>
      </w:tr>
      <w:tr w:rsidR="000C1516" w:rsidRPr="00911E33" w14:paraId="7999FC1B" w14:textId="77777777" w:rsidTr="000C1121">
        <w:tc>
          <w:tcPr>
            <w:tcW w:w="2059" w:type="dxa"/>
          </w:tcPr>
          <w:p w14:paraId="7CD999B6" w14:textId="5EB48556" w:rsidR="000C1516" w:rsidRPr="000C1516" w:rsidRDefault="000C1516" w:rsidP="000C1516">
            <w:proofErr w:type="spellStart"/>
            <w:r w:rsidRPr="00ED55F6">
              <w:t>salary_event_id</w:t>
            </w:r>
            <w:proofErr w:type="spellEnd"/>
            <w:r w:rsidRPr="00ED55F6">
              <w:t xml:space="preserve"> — ID </w:t>
            </w:r>
            <w:proofErr w:type="spellStart"/>
            <w:r w:rsidRPr="00ED55F6">
              <w:t>события</w:t>
            </w:r>
            <w:proofErr w:type="spellEnd"/>
            <w:r w:rsidRPr="00ED55F6">
              <w:t xml:space="preserve"> ЗП</w:t>
            </w:r>
          </w:p>
        </w:tc>
        <w:tc>
          <w:tcPr>
            <w:tcW w:w="1310" w:type="dxa"/>
          </w:tcPr>
          <w:p w14:paraId="42EADB2B" w14:textId="2281CC02" w:rsidR="000C1516" w:rsidRPr="00DD790D" w:rsidRDefault="000C1516" w:rsidP="000C1516">
            <w:pPr>
              <w:rPr>
                <w:lang w:val="ru-RU"/>
              </w:rPr>
            </w:pPr>
            <w:proofErr w:type="spellStart"/>
            <w:r w:rsidRPr="00ED55F6">
              <w:t>bigint</w:t>
            </w:r>
            <w:proofErr w:type="spellEnd"/>
          </w:p>
        </w:tc>
        <w:tc>
          <w:tcPr>
            <w:tcW w:w="2226" w:type="dxa"/>
          </w:tcPr>
          <w:p w14:paraId="46E6EACB" w14:textId="01940C0B" w:rsidR="000C1516" w:rsidRPr="00911E33" w:rsidRDefault="000C1516" w:rsidP="000C1516">
            <w:r w:rsidRPr="00ED55F6">
              <w:t xml:space="preserve">PK; FK </w:t>
            </w:r>
            <w:proofErr w:type="spellStart"/>
            <w:r w:rsidRPr="00ED55F6">
              <w:t>на</w:t>
            </w:r>
            <w:proofErr w:type="spellEnd"/>
            <w:r w:rsidRPr="00ED55F6">
              <w:t xml:space="preserve"> </w:t>
            </w:r>
            <w:proofErr w:type="spellStart"/>
            <w:r w:rsidRPr="00ED55F6">
              <w:t>employee_salary_history</w:t>
            </w:r>
            <w:proofErr w:type="spellEnd"/>
            <w:r w:rsidRPr="00ED55F6">
              <w:t>; NOT NULL</w:t>
            </w:r>
          </w:p>
        </w:tc>
        <w:tc>
          <w:tcPr>
            <w:tcW w:w="3990" w:type="dxa"/>
          </w:tcPr>
          <w:p w14:paraId="23CA5659" w14:textId="0D010784" w:rsidR="000C1516" w:rsidRPr="000C1516" w:rsidRDefault="000C1516" w:rsidP="000C1516">
            <w:proofErr w:type="spellStart"/>
            <w:r w:rsidRPr="00ED55F6">
              <w:t>employee_salary_history.salary_event_id</w:t>
            </w:r>
            <w:proofErr w:type="spellEnd"/>
          </w:p>
        </w:tc>
        <w:tc>
          <w:tcPr>
            <w:tcW w:w="872" w:type="dxa"/>
          </w:tcPr>
          <w:p w14:paraId="245F5DB0" w14:textId="11B42254" w:rsidR="000C1516" w:rsidRPr="00DD790D" w:rsidRDefault="000C1516" w:rsidP="000C1516">
            <w:pPr>
              <w:rPr>
                <w:lang w:val="ru-RU"/>
              </w:rPr>
            </w:pPr>
            <w:proofErr w:type="spellStart"/>
            <w:r>
              <w:t>Запись</w:t>
            </w:r>
            <w:proofErr w:type="spellEnd"/>
            <w:r>
              <w:t xml:space="preserve"> ETL</w:t>
            </w:r>
          </w:p>
        </w:tc>
      </w:tr>
      <w:tr w:rsidR="000C1516" w:rsidRPr="00911E33" w14:paraId="6FEC12C3" w14:textId="77777777" w:rsidTr="000C1121">
        <w:tc>
          <w:tcPr>
            <w:tcW w:w="2059" w:type="dxa"/>
          </w:tcPr>
          <w:p w14:paraId="2369897A" w14:textId="19BE30D2" w:rsidR="000C1516" w:rsidRPr="00DD790D" w:rsidRDefault="000C1516" w:rsidP="000C1516">
            <w:pPr>
              <w:rPr>
                <w:lang w:val="ru-RU"/>
              </w:rPr>
            </w:pPr>
            <w:proofErr w:type="spellStart"/>
            <w:r w:rsidRPr="00ED55F6">
              <w:t>assignment_id</w:t>
            </w:r>
            <w:proofErr w:type="spellEnd"/>
            <w:r w:rsidRPr="00ED55F6">
              <w:t xml:space="preserve"> — ID </w:t>
            </w:r>
            <w:proofErr w:type="spellStart"/>
            <w:r w:rsidRPr="00ED55F6">
              <w:t>назначения</w:t>
            </w:r>
            <w:proofErr w:type="spellEnd"/>
          </w:p>
        </w:tc>
        <w:tc>
          <w:tcPr>
            <w:tcW w:w="1310" w:type="dxa"/>
          </w:tcPr>
          <w:p w14:paraId="22CBD5EE" w14:textId="7BC5588E" w:rsidR="000C1516" w:rsidRPr="00DD790D" w:rsidRDefault="000C1516" w:rsidP="000C1516">
            <w:pPr>
              <w:rPr>
                <w:lang w:val="ru-RU"/>
              </w:rPr>
            </w:pPr>
            <w:proofErr w:type="spellStart"/>
            <w:r w:rsidRPr="00ED55F6">
              <w:t>bigint</w:t>
            </w:r>
            <w:proofErr w:type="spellEnd"/>
          </w:p>
        </w:tc>
        <w:tc>
          <w:tcPr>
            <w:tcW w:w="2226" w:type="dxa"/>
          </w:tcPr>
          <w:p w14:paraId="00DABF51" w14:textId="16FBA426" w:rsidR="000C1516" w:rsidRPr="000C1516" w:rsidRDefault="000C1516" w:rsidP="000C1516">
            <w:r w:rsidRPr="00ED55F6">
              <w:t xml:space="preserve">NOT NULL; FK </w:t>
            </w:r>
            <w:proofErr w:type="spellStart"/>
            <w:r w:rsidRPr="00ED55F6">
              <w:t>на</w:t>
            </w:r>
            <w:proofErr w:type="spellEnd"/>
            <w:r w:rsidRPr="00ED55F6">
              <w:t xml:space="preserve"> </w:t>
            </w:r>
            <w:proofErr w:type="spellStart"/>
            <w:r w:rsidRPr="00ED55F6">
              <w:t>staffing_table</w:t>
            </w:r>
            <w:proofErr w:type="spellEnd"/>
          </w:p>
        </w:tc>
        <w:tc>
          <w:tcPr>
            <w:tcW w:w="3990" w:type="dxa"/>
          </w:tcPr>
          <w:p w14:paraId="62EA2E36" w14:textId="5AE4F6E8" w:rsidR="000C1516" w:rsidRPr="00DD790D" w:rsidRDefault="000C1516" w:rsidP="000C1516">
            <w:proofErr w:type="spellStart"/>
            <w:r w:rsidRPr="00ED55F6">
              <w:t>employee_salary_history.assignment_id</w:t>
            </w:r>
            <w:proofErr w:type="spellEnd"/>
          </w:p>
        </w:tc>
        <w:tc>
          <w:tcPr>
            <w:tcW w:w="872" w:type="dxa"/>
          </w:tcPr>
          <w:p w14:paraId="4CFBB8C4" w14:textId="78113E4D" w:rsidR="000C1516" w:rsidRPr="00DD790D" w:rsidRDefault="000C1516" w:rsidP="000C1516">
            <w:pPr>
              <w:rPr>
                <w:lang w:val="ru-RU"/>
              </w:rPr>
            </w:pPr>
            <w:proofErr w:type="spellStart"/>
            <w:r>
              <w:t>Запись</w:t>
            </w:r>
            <w:proofErr w:type="spellEnd"/>
            <w:r>
              <w:t xml:space="preserve"> ETL</w:t>
            </w:r>
          </w:p>
        </w:tc>
      </w:tr>
      <w:tr w:rsidR="000C1516" w:rsidRPr="00911E33" w14:paraId="1BEEBD3E" w14:textId="77777777" w:rsidTr="000C1121">
        <w:tc>
          <w:tcPr>
            <w:tcW w:w="2059" w:type="dxa"/>
          </w:tcPr>
          <w:p w14:paraId="4E98C1B1" w14:textId="2BC1540F" w:rsidR="000C1516" w:rsidRPr="00DD790D" w:rsidRDefault="000C1516" w:rsidP="000C1516">
            <w:pPr>
              <w:rPr>
                <w:lang w:val="ru-RU"/>
              </w:rPr>
            </w:pPr>
            <w:proofErr w:type="spellStart"/>
            <w:r w:rsidRPr="00ED55F6">
              <w:t>snils</w:t>
            </w:r>
            <w:proofErr w:type="spellEnd"/>
            <w:r w:rsidRPr="00ED55F6">
              <w:t xml:space="preserve"> — СНИЛС</w:t>
            </w:r>
          </w:p>
        </w:tc>
        <w:tc>
          <w:tcPr>
            <w:tcW w:w="1310" w:type="dxa"/>
          </w:tcPr>
          <w:p w14:paraId="554B9112" w14:textId="6E752FED" w:rsidR="000C1516" w:rsidRPr="00DD790D" w:rsidRDefault="000C1516" w:rsidP="000C1516">
            <w:pPr>
              <w:rPr>
                <w:lang w:val="ru-RU"/>
              </w:rPr>
            </w:pPr>
            <w:r w:rsidRPr="00ED55F6">
              <w:t>varchar(14)</w:t>
            </w:r>
          </w:p>
        </w:tc>
        <w:tc>
          <w:tcPr>
            <w:tcW w:w="2226" w:type="dxa"/>
          </w:tcPr>
          <w:p w14:paraId="4F093D59" w14:textId="7D4D3EFE" w:rsidR="000C1516" w:rsidRPr="00911E33" w:rsidRDefault="000C1516" w:rsidP="000C1516">
            <w:r w:rsidRPr="00ED55F6">
              <w:t>NOT NULL</w:t>
            </w:r>
          </w:p>
        </w:tc>
        <w:tc>
          <w:tcPr>
            <w:tcW w:w="3990" w:type="dxa"/>
          </w:tcPr>
          <w:p w14:paraId="3083690F" w14:textId="3BB9B52B" w:rsidR="000C1516" w:rsidRPr="00911E33" w:rsidRDefault="000C1516" w:rsidP="000C1516">
            <w:proofErr w:type="spellStart"/>
            <w:r w:rsidRPr="00ED55F6">
              <w:t>staffing_table.snils</w:t>
            </w:r>
            <w:proofErr w:type="spellEnd"/>
            <w:r w:rsidRPr="00ED55F6">
              <w:t xml:space="preserve"> </w:t>
            </w:r>
            <w:proofErr w:type="spellStart"/>
            <w:r w:rsidRPr="00ED55F6">
              <w:t>по</w:t>
            </w:r>
            <w:proofErr w:type="spellEnd"/>
            <w:r w:rsidRPr="00ED55F6">
              <w:t xml:space="preserve"> </w:t>
            </w:r>
            <w:proofErr w:type="spellStart"/>
            <w:r w:rsidRPr="00ED55F6">
              <w:t>assignment_id</w:t>
            </w:r>
            <w:proofErr w:type="spellEnd"/>
          </w:p>
        </w:tc>
        <w:tc>
          <w:tcPr>
            <w:tcW w:w="872" w:type="dxa"/>
          </w:tcPr>
          <w:p w14:paraId="3C62233D" w14:textId="58FA6968" w:rsidR="000C1516" w:rsidRPr="00DD790D" w:rsidRDefault="000C1516" w:rsidP="000C1516">
            <w:pPr>
              <w:rPr>
                <w:lang w:val="ru-RU"/>
              </w:rPr>
            </w:pPr>
            <w:proofErr w:type="spellStart"/>
            <w:r>
              <w:t>Запись</w:t>
            </w:r>
            <w:proofErr w:type="spellEnd"/>
            <w:r>
              <w:t xml:space="preserve"> ETL</w:t>
            </w:r>
          </w:p>
        </w:tc>
      </w:tr>
      <w:tr w:rsidR="000C1516" w:rsidRPr="00911E33" w14:paraId="21ACF9F7" w14:textId="77777777" w:rsidTr="000C1121">
        <w:tc>
          <w:tcPr>
            <w:tcW w:w="2059" w:type="dxa"/>
          </w:tcPr>
          <w:p w14:paraId="30DEC472" w14:textId="7C048D88" w:rsidR="000C1516" w:rsidRPr="00DD790D" w:rsidRDefault="000C1516" w:rsidP="000C1516">
            <w:proofErr w:type="spellStart"/>
            <w:r w:rsidRPr="00ED55F6">
              <w:t>salary_change_percent</w:t>
            </w:r>
            <w:proofErr w:type="spellEnd"/>
            <w:r w:rsidRPr="00ED55F6">
              <w:t xml:space="preserve"> — </w:t>
            </w:r>
            <w:proofErr w:type="spellStart"/>
            <w:r w:rsidRPr="00ED55F6">
              <w:t>изменение</w:t>
            </w:r>
            <w:proofErr w:type="spellEnd"/>
            <w:r w:rsidRPr="00ED55F6">
              <w:t>, %</w:t>
            </w:r>
          </w:p>
        </w:tc>
        <w:tc>
          <w:tcPr>
            <w:tcW w:w="1310" w:type="dxa"/>
          </w:tcPr>
          <w:p w14:paraId="6D2329D8" w14:textId="5AAC351A" w:rsidR="000C1516" w:rsidRPr="00DD790D" w:rsidRDefault="000C1516" w:rsidP="000C1516">
            <w:r w:rsidRPr="00ED55F6">
              <w:t>numeric(20,2)</w:t>
            </w:r>
          </w:p>
        </w:tc>
        <w:tc>
          <w:tcPr>
            <w:tcW w:w="2226" w:type="dxa"/>
          </w:tcPr>
          <w:p w14:paraId="79093AE7" w14:textId="4F223C8F" w:rsidR="000C1516" w:rsidRPr="00911E33" w:rsidRDefault="000C1516" w:rsidP="000C1516">
            <w:pPr>
              <w:rPr>
                <w:lang w:val="ru-RU"/>
              </w:rPr>
            </w:pPr>
            <w:r w:rsidRPr="00ED55F6">
              <w:t>NOT</w:t>
            </w:r>
            <w:r w:rsidRPr="000C1516">
              <w:rPr>
                <w:lang w:val="ru-RU"/>
              </w:rPr>
              <w:t xml:space="preserve"> </w:t>
            </w:r>
            <w:r w:rsidRPr="00ED55F6">
              <w:t>NULL</w:t>
            </w:r>
            <w:r w:rsidRPr="000C1516">
              <w:rPr>
                <w:lang w:val="ru-RU"/>
              </w:rPr>
              <w:t xml:space="preserve">; может быть отрицательным; </w:t>
            </w:r>
            <w:proofErr w:type="spellStart"/>
            <w:r w:rsidRPr="00ED55F6">
              <w:t>prev</w:t>
            </w:r>
            <w:proofErr w:type="spellEnd"/>
            <w:r w:rsidRPr="000C1516">
              <w:rPr>
                <w:lang w:val="ru-RU"/>
              </w:rPr>
              <w:t xml:space="preserve"> = 0 отклоняется</w:t>
            </w:r>
          </w:p>
        </w:tc>
        <w:tc>
          <w:tcPr>
            <w:tcW w:w="3990" w:type="dxa"/>
          </w:tcPr>
          <w:p w14:paraId="72259E6F" w14:textId="37C67008" w:rsidR="000C1516" w:rsidRPr="00DD790D" w:rsidRDefault="000C1516" w:rsidP="000C1516">
            <w:r w:rsidRPr="00ED55F6">
              <w:t>ROUND((</w:t>
            </w:r>
            <w:proofErr w:type="spellStart"/>
            <w:r w:rsidRPr="00ED55F6">
              <w:t>current_salary</w:t>
            </w:r>
            <w:proofErr w:type="spellEnd"/>
            <w:r w:rsidRPr="00ED55F6">
              <w:t xml:space="preserve"> − </w:t>
            </w:r>
            <w:proofErr w:type="spellStart"/>
            <w:r w:rsidRPr="00ED55F6">
              <w:t>previous_salary</w:t>
            </w:r>
            <w:proofErr w:type="spellEnd"/>
            <w:r w:rsidRPr="00ED55F6">
              <w:t xml:space="preserve">) × 100 / </w:t>
            </w:r>
            <w:proofErr w:type="spellStart"/>
            <w:r w:rsidRPr="00ED55F6">
              <w:t>previous_salary</w:t>
            </w:r>
            <w:proofErr w:type="spellEnd"/>
            <w:r w:rsidRPr="00ED55F6">
              <w:t>, 2)</w:t>
            </w:r>
          </w:p>
        </w:tc>
        <w:tc>
          <w:tcPr>
            <w:tcW w:w="872" w:type="dxa"/>
          </w:tcPr>
          <w:p w14:paraId="283C0588" w14:textId="3F878FC5" w:rsidR="000C1516" w:rsidRPr="00DD790D" w:rsidRDefault="000C1516" w:rsidP="000C1516">
            <w:pPr>
              <w:rPr>
                <w:lang w:val="ru-RU"/>
              </w:rPr>
            </w:pPr>
            <w:proofErr w:type="spellStart"/>
            <w:r>
              <w:t>Запись</w:t>
            </w:r>
            <w:proofErr w:type="spellEnd"/>
            <w:r>
              <w:t xml:space="preserve"> ETL</w:t>
            </w:r>
          </w:p>
        </w:tc>
      </w:tr>
      <w:tr w:rsidR="000C1516" w:rsidRPr="00911E33" w14:paraId="50A044DC" w14:textId="77777777" w:rsidTr="000C1121">
        <w:tc>
          <w:tcPr>
            <w:tcW w:w="2059" w:type="dxa"/>
          </w:tcPr>
          <w:p w14:paraId="03FE3E1E" w14:textId="28FA9B39" w:rsidR="000C1516" w:rsidRPr="00DD790D" w:rsidRDefault="000C1516" w:rsidP="000C1516">
            <w:pPr>
              <w:rPr>
                <w:lang w:val="ru-RU"/>
              </w:rPr>
            </w:pPr>
            <w:proofErr w:type="spellStart"/>
            <w:r w:rsidRPr="00ED55F6">
              <w:t>previous_salary</w:t>
            </w:r>
            <w:proofErr w:type="spellEnd"/>
            <w:r w:rsidRPr="00ED55F6">
              <w:t xml:space="preserve"> — </w:t>
            </w:r>
            <w:proofErr w:type="spellStart"/>
            <w:r w:rsidRPr="00ED55F6">
              <w:t>предыдущая</w:t>
            </w:r>
            <w:proofErr w:type="spellEnd"/>
            <w:r w:rsidRPr="00ED55F6">
              <w:t xml:space="preserve"> ЗП</w:t>
            </w:r>
          </w:p>
        </w:tc>
        <w:tc>
          <w:tcPr>
            <w:tcW w:w="1310" w:type="dxa"/>
          </w:tcPr>
          <w:p w14:paraId="4BA1C004" w14:textId="70F28192" w:rsidR="000C1516" w:rsidRPr="00DD790D" w:rsidRDefault="000C1516" w:rsidP="000C1516">
            <w:pPr>
              <w:rPr>
                <w:lang w:val="ru-RU"/>
              </w:rPr>
            </w:pPr>
            <w:r w:rsidRPr="00ED55F6">
              <w:t>numeric(12,2)</w:t>
            </w:r>
          </w:p>
        </w:tc>
        <w:tc>
          <w:tcPr>
            <w:tcW w:w="2226" w:type="dxa"/>
          </w:tcPr>
          <w:p w14:paraId="17503F5C" w14:textId="165F953A" w:rsidR="000C1516" w:rsidRPr="00DD790D" w:rsidRDefault="000C1516" w:rsidP="000C1516">
            <w:pPr>
              <w:rPr>
                <w:lang w:val="ru-RU"/>
              </w:rPr>
            </w:pPr>
            <w:r w:rsidRPr="00ED55F6">
              <w:t xml:space="preserve">NOT NULL; ≥ 0 в </w:t>
            </w:r>
            <w:proofErr w:type="spellStart"/>
            <w:r w:rsidRPr="00ED55F6">
              <w:t>источнике</w:t>
            </w:r>
            <w:proofErr w:type="spellEnd"/>
          </w:p>
        </w:tc>
        <w:tc>
          <w:tcPr>
            <w:tcW w:w="3990" w:type="dxa"/>
          </w:tcPr>
          <w:p w14:paraId="7C9B6118" w14:textId="6EA35CCF" w:rsidR="000C1516" w:rsidRPr="00DD790D" w:rsidRDefault="000C1516" w:rsidP="000C1516">
            <w:r w:rsidRPr="00ED55F6">
              <w:t xml:space="preserve">LAG(salary) </w:t>
            </w:r>
            <w:proofErr w:type="spellStart"/>
            <w:r w:rsidRPr="00ED55F6">
              <w:t>по</w:t>
            </w:r>
            <w:proofErr w:type="spellEnd"/>
            <w:r w:rsidRPr="00ED55F6">
              <w:t xml:space="preserve"> </w:t>
            </w:r>
            <w:proofErr w:type="spellStart"/>
            <w:r w:rsidRPr="00ED55F6">
              <w:t>assignment_id</w:t>
            </w:r>
            <w:proofErr w:type="spellEnd"/>
            <w:r w:rsidRPr="00ED55F6">
              <w:t xml:space="preserve">, ORDER BY </w:t>
            </w:r>
            <w:proofErr w:type="spellStart"/>
            <w:r w:rsidRPr="00ED55F6">
              <w:t>effective_from</w:t>
            </w:r>
            <w:proofErr w:type="spellEnd"/>
            <w:r w:rsidRPr="00ED55F6">
              <w:t xml:space="preserve">, </w:t>
            </w:r>
            <w:proofErr w:type="spellStart"/>
            <w:r w:rsidRPr="00ED55F6">
              <w:t>salary_event_id</w:t>
            </w:r>
            <w:proofErr w:type="spellEnd"/>
          </w:p>
        </w:tc>
        <w:tc>
          <w:tcPr>
            <w:tcW w:w="872" w:type="dxa"/>
          </w:tcPr>
          <w:p w14:paraId="6FE8CA28" w14:textId="6C1000C5" w:rsidR="000C1516" w:rsidRPr="00DD790D" w:rsidRDefault="000C1516" w:rsidP="000C1516">
            <w:pPr>
              <w:rPr>
                <w:lang w:val="ru-RU"/>
              </w:rPr>
            </w:pPr>
            <w:proofErr w:type="spellStart"/>
            <w:r>
              <w:t>Запись</w:t>
            </w:r>
            <w:proofErr w:type="spellEnd"/>
            <w:r>
              <w:t xml:space="preserve"> ETL</w:t>
            </w:r>
          </w:p>
        </w:tc>
      </w:tr>
      <w:tr w:rsidR="000C1516" w:rsidRPr="00911E33" w14:paraId="3DBC9FBC" w14:textId="77777777" w:rsidTr="000C1121">
        <w:tc>
          <w:tcPr>
            <w:tcW w:w="2059" w:type="dxa"/>
          </w:tcPr>
          <w:p w14:paraId="38251D57" w14:textId="49314109" w:rsidR="000C1516" w:rsidRPr="00DD790D" w:rsidRDefault="000C1516" w:rsidP="000C1516">
            <w:pPr>
              <w:rPr>
                <w:lang w:val="ru-RU"/>
              </w:rPr>
            </w:pPr>
            <w:proofErr w:type="spellStart"/>
            <w:r w:rsidRPr="00ED55F6">
              <w:t>current_salary</w:t>
            </w:r>
            <w:proofErr w:type="spellEnd"/>
            <w:r w:rsidRPr="00ED55F6">
              <w:t xml:space="preserve"> — </w:t>
            </w:r>
            <w:proofErr w:type="spellStart"/>
            <w:r w:rsidRPr="00ED55F6">
              <w:t>текущая</w:t>
            </w:r>
            <w:proofErr w:type="spellEnd"/>
            <w:r w:rsidRPr="00ED55F6">
              <w:t xml:space="preserve"> ЗП</w:t>
            </w:r>
          </w:p>
        </w:tc>
        <w:tc>
          <w:tcPr>
            <w:tcW w:w="1310" w:type="dxa"/>
          </w:tcPr>
          <w:p w14:paraId="02E36A5A" w14:textId="61153594" w:rsidR="000C1516" w:rsidRPr="00DD790D" w:rsidRDefault="000C1516" w:rsidP="000C1516">
            <w:pPr>
              <w:rPr>
                <w:lang w:val="ru-RU"/>
              </w:rPr>
            </w:pPr>
            <w:r w:rsidRPr="00ED55F6">
              <w:t>numeric(12,2)</w:t>
            </w:r>
          </w:p>
        </w:tc>
        <w:tc>
          <w:tcPr>
            <w:tcW w:w="2226" w:type="dxa"/>
          </w:tcPr>
          <w:p w14:paraId="6973A6B4" w14:textId="1B948710" w:rsidR="000C1516" w:rsidRPr="00DD790D" w:rsidRDefault="000C1516" w:rsidP="000C1516">
            <w:pPr>
              <w:rPr>
                <w:lang w:val="ru-RU"/>
              </w:rPr>
            </w:pPr>
            <w:r w:rsidRPr="00ED55F6">
              <w:t xml:space="preserve">NOT NULL; ≥ 0 в </w:t>
            </w:r>
            <w:proofErr w:type="spellStart"/>
            <w:r w:rsidRPr="00ED55F6">
              <w:t>источнике</w:t>
            </w:r>
            <w:proofErr w:type="spellEnd"/>
          </w:p>
        </w:tc>
        <w:tc>
          <w:tcPr>
            <w:tcW w:w="3990" w:type="dxa"/>
          </w:tcPr>
          <w:p w14:paraId="14CF4773" w14:textId="353FA04E" w:rsidR="000C1516" w:rsidRPr="00DD790D" w:rsidRDefault="000C1516" w:rsidP="000C1516">
            <w:proofErr w:type="spellStart"/>
            <w:r w:rsidRPr="00ED55F6">
              <w:t>employee_salary_history.salary</w:t>
            </w:r>
            <w:proofErr w:type="spellEnd"/>
          </w:p>
        </w:tc>
        <w:tc>
          <w:tcPr>
            <w:tcW w:w="872" w:type="dxa"/>
          </w:tcPr>
          <w:p w14:paraId="6EF4BB26" w14:textId="6CEB81F0" w:rsidR="000C1516" w:rsidRPr="00DD790D" w:rsidRDefault="000C1516" w:rsidP="000C1516">
            <w:pPr>
              <w:rPr>
                <w:lang w:val="ru-RU"/>
              </w:rPr>
            </w:pPr>
            <w:proofErr w:type="spellStart"/>
            <w:r>
              <w:t>Запись</w:t>
            </w:r>
            <w:proofErr w:type="spellEnd"/>
            <w:r>
              <w:t xml:space="preserve"> ETL</w:t>
            </w:r>
          </w:p>
        </w:tc>
      </w:tr>
      <w:tr w:rsidR="000C1516" w:rsidRPr="00911E33" w14:paraId="07155355" w14:textId="77777777" w:rsidTr="000C1121">
        <w:tc>
          <w:tcPr>
            <w:tcW w:w="2059" w:type="dxa"/>
          </w:tcPr>
          <w:p w14:paraId="60852478" w14:textId="26814F6A" w:rsidR="000C1516" w:rsidRPr="00C04797" w:rsidRDefault="000C1516" w:rsidP="000C1516">
            <w:proofErr w:type="spellStart"/>
            <w:r w:rsidRPr="00ED55F6">
              <w:t>post_name</w:t>
            </w:r>
            <w:proofErr w:type="spellEnd"/>
            <w:r w:rsidRPr="00ED55F6">
              <w:t xml:space="preserve"> — </w:t>
            </w:r>
            <w:proofErr w:type="spellStart"/>
            <w:r w:rsidRPr="00ED55F6">
              <w:t>должность</w:t>
            </w:r>
            <w:proofErr w:type="spellEnd"/>
          </w:p>
        </w:tc>
        <w:tc>
          <w:tcPr>
            <w:tcW w:w="1310" w:type="dxa"/>
          </w:tcPr>
          <w:p w14:paraId="6ED4F1F9" w14:textId="49D0513A" w:rsidR="000C1516" w:rsidRPr="00C04797" w:rsidRDefault="000C1516" w:rsidP="000C1516">
            <w:r w:rsidRPr="00ED55F6">
              <w:t>text</w:t>
            </w:r>
          </w:p>
        </w:tc>
        <w:tc>
          <w:tcPr>
            <w:tcW w:w="2226" w:type="dxa"/>
          </w:tcPr>
          <w:p w14:paraId="7A53CA40" w14:textId="57C8EEFE" w:rsidR="000C1516" w:rsidRPr="00C04797" w:rsidRDefault="000C1516" w:rsidP="000C1516">
            <w:r w:rsidRPr="00ED55F6">
              <w:t>NOT NULL</w:t>
            </w:r>
          </w:p>
        </w:tc>
        <w:tc>
          <w:tcPr>
            <w:tcW w:w="3990" w:type="dxa"/>
          </w:tcPr>
          <w:p w14:paraId="7B82EF8F" w14:textId="528566B5" w:rsidR="000C1516" w:rsidRPr="00C04797" w:rsidRDefault="000C1516" w:rsidP="000C1516">
            <w:proofErr w:type="spellStart"/>
            <w:r w:rsidRPr="00ED55F6">
              <w:t>post_information.post_name</w:t>
            </w:r>
            <w:proofErr w:type="spellEnd"/>
            <w:r w:rsidRPr="00ED55F6">
              <w:t xml:space="preserve"> </w:t>
            </w:r>
            <w:proofErr w:type="spellStart"/>
            <w:r w:rsidRPr="00ED55F6">
              <w:t>через</w:t>
            </w:r>
            <w:proofErr w:type="spellEnd"/>
            <w:r w:rsidRPr="00ED55F6">
              <w:t xml:space="preserve"> </w:t>
            </w:r>
            <w:proofErr w:type="spellStart"/>
            <w:r w:rsidRPr="00ED55F6">
              <w:t>staffing_table.post_id</w:t>
            </w:r>
            <w:proofErr w:type="spellEnd"/>
          </w:p>
        </w:tc>
        <w:tc>
          <w:tcPr>
            <w:tcW w:w="872" w:type="dxa"/>
          </w:tcPr>
          <w:p w14:paraId="692D39F5" w14:textId="5DD82A25" w:rsidR="000C1516" w:rsidRPr="00911E33" w:rsidRDefault="000C1516" w:rsidP="000C1516">
            <w:pPr>
              <w:rPr>
                <w:lang w:val="ru-RU"/>
              </w:rPr>
            </w:pPr>
            <w:proofErr w:type="spellStart"/>
            <w:r>
              <w:t>Запись</w:t>
            </w:r>
            <w:proofErr w:type="spellEnd"/>
            <w:r>
              <w:t xml:space="preserve"> ETL</w:t>
            </w:r>
          </w:p>
        </w:tc>
      </w:tr>
      <w:tr w:rsidR="000C1516" w:rsidRPr="00911E33" w14:paraId="19757625" w14:textId="77777777" w:rsidTr="000C1121">
        <w:tc>
          <w:tcPr>
            <w:tcW w:w="2059" w:type="dxa"/>
          </w:tcPr>
          <w:p w14:paraId="582AA9DC" w14:textId="4759D306" w:rsidR="000C1516" w:rsidRPr="00C04797" w:rsidRDefault="000C1516" w:rsidP="000C1516">
            <w:r w:rsidRPr="00ED55F6">
              <w:t xml:space="preserve">grade — </w:t>
            </w:r>
            <w:proofErr w:type="spellStart"/>
            <w:r w:rsidRPr="00ED55F6">
              <w:t>условная</w:t>
            </w:r>
            <w:proofErr w:type="spellEnd"/>
            <w:r w:rsidRPr="00ED55F6">
              <w:t xml:space="preserve"> </w:t>
            </w:r>
            <w:proofErr w:type="spellStart"/>
            <w:r w:rsidRPr="00ED55F6">
              <w:t>категория</w:t>
            </w:r>
            <w:proofErr w:type="spellEnd"/>
          </w:p>
        </w:tc>
        <w:tc>
          <w:tcPr>
            <w:tcW w:w="1310" w:type="dxa"/>
          </w:tcPr>
          <w:p w14:paraId="77C34FC9" w14:textId="5C015602" w:rsidR="000C1516" w:rsidRPr="00C04797" w:rsidRDefault="000C1516" w:rsidP="000C1516">
            <w:r w:rsidRPr="00ED55F6">
              <w:t>text</w:t>
            </w:r>
          </w:p>
        </w:tc>
        <w:tc>
          <w:tcPr>
            <w:tcW w:w="2226" w:type="dxa"/>
          </w:tcPr>
          <w:p w14:paraId="1AD8BD52" w14:textId="3A4D79D9" w:rsidR="000C1516" w:rsidRPr="000C1516" w:rsidRDefault="000C1516" w:rsidP="000C1516">
            <w:pPr>
              <w:rPr>
                <w:lang w:val="ru-RU"/>
              </w:rPr>
            </w:pPr>
            <w:r w:rsidRPr="00ED55F6">
              <w:t>NOT</w:t>
            </w:r>
            <w:r w:rsidRPr="000C1516">
              <w:rPr>
                <w:lang w:val="ru-RU"/>
              </w:rPr>
              <w:t xml:space="preserve"> </w:t>
            </w:r>
            <w:r w:rsidRPr="00ED55F6">
              <w:t>NULL</w:t>
            </w:r>
            <w:r w:rsidRPr="000C1516">
              <w:rPr>
                <w:lang w:val="ru-RU"/>
              </w:rPr>
              <w:t>; возможен текст «Не определён»</w:t>
            </w:r>
          </w:p>
        </w:tc>
        <w:tc>
          <w:tcPr>
            <w:tcW w:w="3990" w:type="dxa"/>
          </w:tcPr>
          <w:p w14:paraId="07E3AA77" w14:textId="49483B9E" w:rsidR="000C1516" w:rsidRPr="00C04797" w:rsidRDefault="000C1516" w:rsidP="000C1516">
            <w:proofErr w:type="spellStart"/>
            <w:r w:rsidRPr="00ED55F6">
              <w:t>dq_grade_for_tasks</w:t>
            </w:r>
            <w:proofErr w:type="spellEnd"/>
            <w:r w:rsidRPr="00ED55F6">
              <w:t>(</w:t>
            </w:r>
            <w:proofErr w:type="spellStart"/>
            <w:r w:rsidRPr="00ED55F6">
              <w:t>plan_execution.plan_tasks</w:t>
            </w:r>
            <w:proofErr w:type="spellEnd"/>
            <w:r w:rsidRPr="00ED55F6">
              <w:t xml:space="preserve">) </w:t>
            </w:r>
            <w:proofErr w:type="spellStart"/>
            <w:r w:rsidRPr="00ED55F6">
              <w:t>для</w:t>
            </w:r>
            <w:proofErr w:type="spellEnd"/>
            <w:r w:rsidRPr="00ED55F6">
              <w:t xml:space="preserve"> </w:t>
            </w:r>
            <w:proofErr w:type="spellStart"/>
            <w:r w:rsidRPr="00ED55F6">
              <w:t>плана</w:t>
            </w:r>
            <w:proofErr w:type="spellEnd"/>
            <w:r w:rsidRPr="00ED55F6">
              <w:t xml:space="preserve">, </w:t>
            </w:r>
            <w:proofErr w:type="spellStart"/>
            <w:r w:rsidRPr="00ED55F6">
              <w:t>действующего</w:t>
            </w:r>
            <w:proofErr w:type="spellEnd"/>
            <w:r w:rsidRPr="00ED55F6">
              <w:t xml:space="preserve"> </w:t>
            </w:r>
            <w:proofErr w:type="spellStart"/>
            <w:r w:rsidRPr="00ED55F6">
              <w:t>на</w:t>
            </w:r>
            <w:proofErr w:type="spellEnd"/>
            <w:r w:rsidRPr="00ED55F6">
              <w:t xml:space="preserve"> </w:t>
            </w:r>
            <w:proofErr w:type="spellStart"/>
            <w:r w:rsidRPr="00ED55F6">
              <w:t>effective_from</w:t>
            </w:r>
            <w:proofErr w:type="spellEnd"/>
          </w:p>
        </w:tc>
        <w:tc>
          <w:tcPr>
            <w:tcW w:w="872" w:type="dxa"/>
          </w:tcPr>
          <w:p w14:paraId="440F4922" w14:textId="64F86C3B" w:rsidR="000C1516" w:rsidRPr="00911E33" w:rsidRDefault="000C1516" w:rsidP="000C1516">
            <w:pPr>
              <w:rPr>
                <w:lang w:val="ru-RU"/>
              </w:rPr>
            </w:pPr>
            <w:proofErr w:type="spellStart"/>
            <w:r>
              <w:t>Запись</w:t>
            </w:r>
            <w:proofErr w:type="spellEnd"/>
            <w:r>
              <w:t xml:space="preserve"> ETL</w:t>
            </w:r>
          </w:p>
        </w:tc>
      </w:tr>
      <w:tr w:rsidR="000C1516" w:rsidRPr="00911E33" w14:paraId="5678D9BD" w14:textId="77777777" w:rsidTr="000C1121">
        <w:tc>
          <w:tcPr>
            <w:tcW w:w="2059" w:type="dxa"/>
          </w:tcPr>
          <w:p w14:paraId="4A422648" w14:textId="486D7405" w:rsidR="000C1516" w:rsidRPr="00C04797" w:rsidRDefault="000C1516" w:rsidP="000C1516">
            <w:proofErr w:type="spellStart"/>
            <w:r w:rsidRPr="00ED55F6">
              <w:t>reason_salary_change</w:t>
            </w:r>
            <w:proofErr w:type="spellEnd"/>
            <w:r w:rsidRPr="00ED55F6">
              <w:t xml:space="preserve"> — </w:t>
            </w:r>
            <w:proofErr w:type="spellStart"/>
            <w:r w:rsidRPr="00ED55F6">
              <w:t>причина</w:t>
            </w:r>
            <w:proofErr w:type="spellEnd"/>
          </w:p>
        </w:tc>
        <w:tc>
          <w:tcPr>
            <w:tcW w:w="1310" w:type="dxa"/>
          </w:tcPr>
          <w:p w14:paraId="66C384E0" w14:textId="2A08ACE0" w:rsidR="000C1516" w:rsidRPr="00C04797" w:rsidRDefault="000C1516" w:rsidP="000C1516">
            <w:r w:rsidRPr="00ED55F6">
              <w:t>text</w:t>
            </w:r>
          </w:p>
        </w:tc>
        <w:tc>
          <w:tcPr>
            <w:tcW w:w="2226" w:type="dxa"/>
          </w:tcPr>
          <w:p w14:paraId="75CD74B7" w14:textId="29DCC4AC" w:rsidR="000C1516" w:rsidRPr="00C04797" w:rsidRDefault="000C1516" w:rsidP="000C1516">
            <w:proofErr w:type="spellStart"/>
            <w:r w:rsidRPr="00ED55F6">
              <w:t>Допускается</w:t>
            </w:r>
            <w:proofErr w:type="spellEnd"/>
            <w:r w:rsidRPr="00ED55F6">
              <w:t xml:space="preserve"> NULL</w:t>
            </w:r>
          </w:p>
        </w:tc>
        <w:tc>
          <w:tcPr>
            <w:tcW w:w="3990" w:type="dxa"/>
          </w:tcPr>
          <w:p w14:paraId="66038D89" w14:textId="1571D646" w:rsidR="000C1516" w:rsidRPr="00C04797" w:rsidRDefault="000C1516" w:rsidP="000C1516">
            <w:proofErr w:type="spellStart"/>
            <w:r w:rsidRPr="00ED55F6">
              <w:t>array_to_string</w:t>
            </w:r>
            <w:proofErr w:type="spellEnd"/>
            <w:r w:rsidRPr="00ED55F6">
              <w:t>(</w:t>
            </w:r>
            <w:proofErr w:type="spellStart"/>
            <w:r w:rsidRPr="00ED55F6">
              <w:t>reason_information.reason</w:t>
            </w:r>
            <w:proofErr w:type="spellEnd"/>
            <w:r w:rsidRPr="00ED55F6">
              <w:t xml:space="preserve">, ‘, ’) </w:t>
            </w:r>
            <w:proofErr w:type="spellStart"/>
            <w:r w:rsidRPr="00ED55F6">
              <w:t>по</w:t>
            </w:r>
            <w:proofErr w:type="spellEnd"/>
            <w:r w:rsidRPr="00ED55F6">
              <w:t xml:space="preserve"> </w:t>
            </w:r>
            <w:proofErr w:type="spellStart"/>
            <w:r w:rsidRPr="00ED55F6">
              <w:t>reason_id</w:t>
            </w:r>
            <w:proofErr w:type="spellEnd"/>
            <w:r w:rsidRPr="00ED55F6">
              <w:t xml:space="preserve"> </w:t>
            </w:r>
            <w:proofErr w:type="spellStart"/>
            <w:r w:rsidRPr="00ED55F6">
              <w:t>события</w:t>
            </w:r>
            <w:proofErr w:type="spellEnd"/>
          </w:p>
        </w:tc>
        <w:tc>
          <w:tcPr>
            <w:tcW w:w="872" w:type="dxa"/>
          </w:tcPr>
          <w:p w14:paraId="3159A0C1" w14:textId="7231AC9C" w:rsidR="000C1516" w:rsidRPr="00911E33" w:rsidRDefault="000C1516" w:rsidP="000C1516">
            <w:pPr>
              <w:rPr>
                <w:lang w:val="ru-RU"/>
              </w:rPr>
            </w:pPr>
            <w:proofErr w:type="spellStart"/>
            <w:r>
              <w:t>Запись</w:t>
            </w:r>
            <w:proofErr w:type="spellEnd"/>
            <w:r>
              <w:t xml:space="preserve"> ETL</w:t>
            </w:r>
          </w:p>
        </w:tc>
      </w:tr>
      <w:tr w:rsidR="000C1516" w:rsidRPr="00911E33" w14:paraId="689E044D" w14:textId="77777777" w:rsidTr="000C1121">
        <w:tc>
          <w:tcPr>
            <w:tcW w:w="2059" w:type="dxa"/>
          </w:tcPr>
          <w:p w14:paraId="75460864" w14:textId="72094A32" w:rsidR="000C1516" w:rsidRPr="00C04797" w:rsidRDefault="000C1516" w:rsidP="000C1516">
            <w:proofErr w:type="spellStart"/>
            <w:r w:rsidRPr="00ED55F6">
              <w:t>effective_from</w:t>
            </w:r>
            <w:proofErr w:type="spellEnd"/>
            <w:r w:rsidRPr="00ED55F6">
              <w:t xml:space="preserve"> — </w:t>
            </w:r>
            <w:proofErr w:type="spellStart"/>
            <w:r w:rsidRPr="00ED55F6">
              <w:t>дата</w:t>
            </w:r>
            <w:proofErr w:type="spellEnd"/>
            <w:r w:rsidRPr="00ED55F6">
              <w:t xml:space="preserve"> </w:t>
            </w:r>
            <w:proofErr w:type="spellStart"/>
            <w:r w:rsidRPr="00ED55F6">
              <w:t>изменения</w:t>
            </w:r>
            <w:proofErr w:type="spellEnd"/>
          </w:p>
        </w:tc>
        <w:tc>
          <w:tcPr>
            <w:tcW w:w="1310" w:type="dxa"/>
          </w:tcPr>
          <w:p w14:paraId="1ABCD147" w14:textId="69705E7E" w:rsidR="000C1516" w:rsidRPr="00C04797" w:rsidRDefault="000C1516" w:rsidP="000C1516">
            <w:r w:rsidRPr="00ED55F6">
              <w:t>date</w:t>
            </w:r>
          </w:p>
        </w:tc>
        <w:tc>
          <w:tcPr>
            <w:tcW w:w="2226" w:type="dxa"/>
          </w:tcPr>
          <w:p w14:paraId="58B54877" w14:textId="16E5EB35" w:rsidR="000C1516" w:rsidRPr="00C04797" w:rsidRDefault="000C1516" w:rsidP="000C1516">
            <w:r w:rsidRPr="00ED55F6">
              <w:t>NOT NULL</w:t>
            </w:r>
          </w:p>
        </w:tc>
        <w:tc>
          <w:tcPr>
            <w:tcW w:w="3990" w:type="dxa"/>
          </w:tcPr>
          <w:p w14:paraId="3DA9D57F" w14:textId="0D7D0528" w:rsidR="000C1516" w:rsidRPr="00C04797" w:rsidRDefault="000C1516" w:rsidP="000C1516">
            <w:proofErr w:type="spellStart"/>
            <w:r w:rsidRPr="00ED55F6">
              <w:t>employee_salary_history.effective_from</w:t>
            </w:r>
            <w:proofErr w:type="spellEnd"/>
          </w:p>
        </w:tc>
        <w:tc>
          <w:tcPr>
            <w:tcW w:w="872" w:type="dxa"/>
          </w:tcPr>
          <w:p w14:paraId="377041ED" w14:textId="042EAB52" w:rsidR="000C1516" w:rsidRPr="00911E33" w:rsidRDefault="000C1516" w:rsidP="000C1516">
            <w:pPr>
              <w:rPr>
                <w:lang w:val="ru-RU"/>
              </w:rPr>
            </w:pPr>
            <w:proofErr w:type="spellStart"/>
            <w:r>
              <w:t>Запись</w:t>
            </w:r>
            <w:proofErr w:type="spellEnd"/>
            <w:r>
              <w:t xml:space="preserve"> ETL</w:t>
            </w:r>
          </w:p>
        </w:tc>
      </w:tr>
      <w:tr w:rsidR="000C1516" w:rsidRPr="00911E33" w14:paraId="76F55CFD" w14:textId="77777777" w:rsidTr="000C1121">
        <w:tc>
          <w:tcPr>
            <w:tcW w:w="2059" w:type="dxa"/>
          </w:tcPr>
          <w:p w14:paraId="1117EAB2" w14:textId="577C659F" w:rsidR="000C1516" w:rsidRPr="000C1516" w:rsidRDefault="000C1516" w:rsidP="000C1516">
            <w:pPr>
              <w:rPr>
                <w:lang w:val="ru-RU"/>
              </w:rPr>
            </w:pPr>
            <w:r w:rsidRPr="00ED55F6">
              <w:t>load</w:t>
            </w:r>
            <w:r w:rsidRPr="000C1516">
              <w:rPr>
                <w:lang w:val="ru-RU"/>
              </w:rPr>
              <w:t>_</w:t>
            </w:r>
            <w:r w:rsidRPr="00ED55F6">
              <w:t>date</w:t>
            </w:r>
            <w:r w:rsidRPr="000C1516">
              <w:rPr>
                <w:lang w:val="ru-RU"/>
              </w:rPr>
              <w:t xml:space="preserve"> — дата загрузки источника</w:t>
            </w:r>
          </w:p>
        </w:tc>
        <w:tc>
          <w:tcPr>
            <w:tcW w:w="1310" w:type="dxa"/>
          </w:tcPr>
          <w:p w14:paraId="5D9377A5" w14:textId="5A535A1B" w:rsidR="000C1516" w:rsidRPr="00C04797" w:rsidRDefault="000C1516" w:rsidP="000C1516">
            <w:r w:rsidRPr="00ED55F6">
              <w:t>timestamp</w:t>
            </w:r>
          </w:p>
        </w:tc>
        <w:tc>
          <w:tcPr>
            <w:tcW w:w="2226" w:type="dxa"/>
          </w:tcPr>
          <w:p w14:paraId="7D61CBA1" w14:textId="4AB49360" w:rsidR="000C1516" w:rsidRPr="00C04797" w:rsidRDefault="000C1516" w:rsidP="000C1516">
            <w:r w:rsidRPr="00ED55F6">
              <w:t>NOT NULL</w:t>
            </w:r>
          </w:p>
        </w:tc>
        <w:tc>
          <w:tcPr>
            <w:tcW w:w="3990" w:type="dxa"/>
          </w:tcPr>
          <w:p w14:paraId="2BCDE5C3" w14:textId="0C86B45A" w:rsidR="000C1516" w:rsidRPr="00C04797" w:rsidRDefault="000C1516" w:rsidP="000C1516">
            <w:proofErr w:type="spellStart"/>
            <w:r w:rsidRPr="00ED55F6">
              <w:t>employee_salary_history.load_date</w:t>
            </w:r>
            <w:proofErr w:type="spellEnd"/>
          </w:p>
        </w:tc>
        <w:tc>
          <w:tcPr>
            <w:tcW w:w="872" w:type="dxa"/>
          </w:tcPr>
          <w:p w14:paraId="14F43080" w14:textId="78408988" w:rsidR="000C1516" w:rsidRPr="00911E33" w:rsidRDefault="000C1516" w:rsidP="000C1516">
            <w:pPr>
              <w:rPr>
                <w:lang w:val="ru-RU"/>
              </w:rPr>
            </w:pPr>
            <w:proofErr w:type="spellStart"/>
            <w:r>
              <w:t>Запись</w:t>
            </w:r>
            <w:proofErr w:type="spellEnd"/>
            <w:r>
              <w:t xml:space="preserve"> ETL</w:t>
            </w:r>
          </w:p>
        </w:tc>
      </w:tr>
    </w:tbl>
    <w:p w14:paraId="3894EBFA" w14:textId="77777777" w:rsidR="007841E7" w:rsidRPr="007841E7" w:rsidRDefault="007841E7" w:rsidP="00DD790D">
      <w:pPr>
        <w:ind w:firstLine="720"/>
        <w:rPr>
          <w:lang w:val="ru-RU"/>
        </w:rPr>
      </w:pPr>
      <w:r w:rsidRPr="007841E7">
        <w:rPr>
          <w:lang w:val="ru-RU"/>
        </w:rPr>
        <w:t>5.2.4.2. Добавление/изменение алгоритмов (методики):</w:t>
      </w:r>
    </w:p>
    <w:p w14:paraId="428A9DE6" w14:textId="77777777" w:rsidR="000C1516" w:rsidRPr="000C1516" w:rsidRDefault="000C1516" w:rsidP="00AC0692">
      <w:pPr>
        <w:pStyle w:val="af8"/>
        <w:numPr>
          <w:ilvl w:val="0"/>
          <w:numId w:val="16"/>
        </w:numPr>
      </w:pPr>
      <w:r w:rsidRPr="000C1516">
        <w:rPr>
          <w:lang w:val="ru-RU"/>
        </w:rPr>
        <w:t>Предыдущее</w:t>
      </w:r>
      <w:r w:rsidRPr="000C1516">
        <w:t xml:space="preserve"> </w:t>
      </w:r>
      <w:r w:rsidRPr="000C1516">
        <w:rPr>
          <w:lang w:val="ru-RU"/>
        </w:rPr>
        <w:t>значение</w:t>
      </w:r>
      <w:r w:rsidRPr="000C1516">
        <w:t xml:space="preserve"> </w:t>
      </w:r>
      <w:r w:rsidRPr="000C1516">
        <w:rPr>
          <w:lang w:val="ru-RU"/>
        </w:rPr>
        <w:t>зарплаты</w:t>
      </w:r>
      <w:r w:rsidRPr="000C1516">
        <w:t xml:space="preserve"> </w:t>
      </w:r>
      <w:r w:rsidRPr="000C1516">
        <w:rPr>
          <w:lang w:val="ru-RU"/>
        </w:rPr>
        <w:t>вычисляется</w:t>
      </w:r>
      <w:r w:rsidRPr="000C1516">
        <w:t xml:space="preserve"> </w:t>
      </w:r>
      <w:r w:rsidRPr="000C1516">
        <w:rPr>
          <w:lang w:val="ru-RU"/>
        </w:rPr>
        <w:t>через</w:t>
      </w:r>
      <w:r w:rsidRPr="000C1516">
        <w:t xml:space="preserve"> LAG(salary) OVER (PARTITION BY </w:t>
      </w:r>
      <w:proofErr w:type="spellStart"/>
      <w:r w:rsidRPr="000C1516">
        <w:t>assignment_id</w:t>
      </w:r>
      <w:proofErr w:type="spellEnd"/>
      <w:r w:rsidRPr="000C1516">
        <w:t xml:space="preserve"> ORDER BY </w:t>
      </w:r>
      <w:proofErr w:type="spellStart"/>
      <w:r w:rsidRPr="000C1516">
        <w:t>effective_from</w:t>
      </w:r>
      <w:proofErr w:type="spellEnd"/>
      <w:r w:rsidRPr="000C1516">
        <w:t xml:space="preserve">, </w:t>
      </w:r>
      <w:proofErr w:type="spellStart"/>
      <w:r w:rsidRPr="000C1516">
        <w:t>salary_event_id</w:t>
      </w:r>
      <w:proofErr w:type="spellEnd"/>
      <w:r w:rsidRPr="000C1516">
        <w:t>).</w:t>
      </w:r>
    </w:p>
    <w:p w14:paraId="5AD8518D" w14:textId="77777777" w:rsidR="000C1516" w:rsidRPr="000C1516" w:rsidRDefault="000C1516" w:rsidP="00AC0692">
      <w:pPr>
        <w:pStyle w:val="af8"/>
        <w:numPr>
          <w:ilvl w:val="0"/>
          <w:numId w:val="16"/>
        </w:numPr>
        <w:rPr>
          <w:lang w:val="ru-RU"/>
        </w:rPr>
      </w:pPr>
      <w:r w:rsidRPr="000C1516">
        <w:rPr>
          <w:lang w:val="ru-RU"/>
        </w:rPr>
        <w:t>Процент</w:t>
      </w:r>
      <w:r w:rsidRPr="000C1516">
        <w:t xml:space="preserve"> = </w:t>
      </w:r>
      <w:proofErr w:type="gramStart"/>
      <w:r w:rsidRPr="000C1516">
        <w:t>ROUND(</w:t>
      </w:r>
      <w:proofErr w:type="gramEnd"/>
      <w:r w:rsidRPr="000C1516">
        <w:t>(</w:t>
      </w:r>
      <w:proofErr w:type="spellStart"/>
      <w:r w:rsidRPr="000C1516">
        <w:t>current_salary</w:t>
      </w:r>
      <w:proofErr w:type="spellEnd"/>
      <w:r w:rsidRPr="000C1516">
        <w:t xml:space="preserve"> − </w:t>
      </w:r>
      <w:proofErr w:type="spellStart"/>
      <w:r w:rsidRPr="000C1516">
        <w:t>previous_salary</w:t>
      </w:r>
      <w:proofErr w:type="spellEnd"/>
      <w:r w:rsidRPr="000C1516">
        <w:t xml:space="preserve">) × 100.0 / </w:t>
      </w:r>
      <w:proofErr w:type="spellStart"/>
      <w:r w:rsidRPr="000C1516">
        <w:t>previous_salary</w:t>
      </w:r>
      <w:proofErr w:type="spellEnd"/>
      <w:r w:rsidRPr="000C1516">
        <w:t xml:space="preserve">, 2). </w:t>
      </w:r>
      <w:r w:rsidRPr="000C1516">
        <w:rPr>
          <w:lang w:val="ru-RU"/>
        </w:rPr>
        <w:t xml:space="preserve">В расчёт включаются только события с известной предыдущей зарплатой и отличающейся текущей суммой; </w:t>
      </w:r>
      <w:proofErr w:type="spellStart"/>
      <w:r w:rsidRPr="000C1516">
        <w:rPr>
          <w:lang w:val="ru-RU"/>
        </w:rPr>
        <w:t>prev</w:t>
      </w:r>
      <w:proofErr w:type="spellEnd"/>
      <w:r w:rsidRPr="000C1516">
        <w:rPr>
          <w:lang w:val="ru-RU"/>
        </w:rPr>
        <w:t xml:space="preserve"> = 0 отклоняется.</w:t>
      </w:r>
    </w:p>
    <w:p w14:paraId="37BD75A0" w14:textId="77777777" w:rsidR="000C1516" w:rsidRPr="000C1516" w:rsidRDefault="000C1516" w:rsidP="00AC0692">
      <w:pPr>
        <w:pStyle w:val="af8"/>
        <w:numPr>
          <w:ilvl w:val="0"/>
          <w:numId w:val="16"/>
        </w:numPr>
        <w:rPr>
          <w:lang w:val="ru-RU"/>
        </w:rPr>
      </w:pPr>
      <w:r w:rsidRPr="000C1516">
        <w:rPr>
          <w:lang w:val="ru-RU"/>
        </w:rPr>
        <w:t xml:space="preserve">Актуальный план определяется по </w:t>
      </w:r>
      <w:proofErr w:type="spellStart"/>
      <w:r w:rsidRPr="000C1516">
        <w:rPr>
          <w:lang w:val="ru-RU"/>
        </w:rPr>
        <w:t>effective_from</w:t>
      </w:r>
      <w:proofErr w:type="spellEnd"/>
      <w:r w:rsidRPr="000C1516">
        <w:rPr>
          <w:lang w:val="ru-RU"/>
        </w:rPr>
        <w:t xml:space="preserve"> через LEFT JOIN LATERAL; применяются сортировка </w:t>
      </w:r>
      <w:proofErr w:type="spellStart"/>
      <w:r w:rsidRPr="000C1516">
        <w:rPr>
          <w:lang w:val="ru-RU"/>
        </w:rPr>
        <w:t>start_date</w:t>
      </w:r>
      <w:proofErr w:type="spellEnd"/>
      <w:r w:rsidRPr="000C1516">
        <w:rPr>
          <w:lang w:val="ru-RU"/>
        </w:rPr>
        <w:t xml:space="preserve"> DESC, </w:t>
      </w:r>
      <w:proofErr w:type="spellStart"/>
      <w:r w:rsidRPr="000C1516">
        <w:rPr>
          <w:lang w:val="ru-RU"/>
        </w:rPr>
        <w:t>load_date</w:t>
      </w:r>
      <w:proofErr w:type="spellEnd"/>
      <w:r w:rsidRPr="000C1516">
        <w:rPr>
          <w:lang w:val="ru-RU"/>
        </w:rPr>
        <w:t xml:space="preserve"> DESC, </w:t>
      </w:r>
      <w:proofErr w:type="spellStart"/>
      <w:r w:rsidRPr="000C1516">
        <w:rPr>
          <w:lang w:val="ru-RU"/>
        </w:rPr>
        <w:t>plan_id</w:t>
      </w:r>
      <w:proofErr w:type="spellEnd"/>
      <w:r w:rsidRPr="000C1516">
        <w:rPr>
          <w:lang w:val="ru-RU"/>
        </w:rPr>
        <w:t xml:space="preserve"> DESC и LIMIT 1.</w:t>
      </w:r>
    </w:p>
    <w:p w14:paraId="7A564813" w14:textId="77777777" w:rsidR="000C1516" w:rsidRPr="000C1516" w:rsidRDefault="000C1516" w:rsidP="00AC0692">
      <w:pPr>
        <w:pStyle w:val="af8"/>
        <w:numPr>
          <w:ilvl w:val="0"/>
          <w:numId w:val="16"/>
        </w:numPr>
        <w:rPr>
          <w:lang w:val="ru-RU"/>
        </w:rPr>
      </w:pPr>
      <w:r w:rsidRPr="000C1516">
        <w:rPr>
          <w:lang w:val="ru-RU"/>
        </w:rPr>
        <w:t xml:space="preserve">Категория рассчитывается </w:t>
      </w:r>
      <w:proofErr w:type="spellStart"/>
      <w:r w:rsidRPr="000C1516">
        <w:rPr>
          <w:lang w:val="ru-RU"/>
        </w:rPr>
        <w:t>dq_grade_for_tasks</w:t>
      </w:r>
      <w:proofErr w:type="spellEnd"/>
      <w:r w:rsidRPr="000C1516">
        <w:rPr>
          <w:lang w:val="ru-RU"/>
        </w:rPr>
        <w:t>(</w:t>
      </w:r>
      <w:proofErr w:type="spellStart"/>
      <w:r w:rsidRPr="000C1516">
        <w:rPr>
          <w:lang w:val="ru-RU"/>
        </w:rPr>
        <w:t>plan_tasks</w:t>
      </w:r>
      <w:proofErr w:type="spellEnd"/>
      <w:r w:rsidRPr="000C1516">
        <w:rPr>
          <w:lang w:val="ru-RU"/>
        </w:rPr>
        <w:t xml:space="preserve">): 0–50 — </w:t>
      </w:r>
      <w:proofErr w:type="spellStart"/>
      <w:r w:rsidRPr="000C1516">
        <w:rPr>
          <w:lang w:val="ru-RU"/>
        </w:rPr>
        <w:t>джун</w:t>
      </w:r>
      <w:proofErr w:type="spellEnd"/>
      <w:r w:rsidRPr="000C1516">
        <w:rPr>
          <w:lang w:val="ru-RU"/>
        </w:rPr>
        <w:t xml:space="preserve">, 51–100 — </w:t>
      </w:r>
      <w:proofErr w:type="spellStart"/>
      <w:r w:rsidRPr="000C1516">
        <w:rPr>
          <w:lang w:val="ru-RU"/>
        </w:rPr>
        <w:t>мидл</w:t>
      </w:r>
      <w:proofErr w:type="spellEnd"/>
      <w:r w:rsidRPr="000C1516">
        <w:rPr>
          <w:lang w:val="ru-RU"/>
        </w:rPr>
        <w:t>, 101–150 — сеньор, иначе — «Не определён».</w:t>
      </w:r>
    </w:p>
    <w:p w14:paraId="5B17EFA5" w14:textId="77777777" w:rsidR="000C1516" w:rsidRPr="000C1516" w:rsidRDefault="000C1516" w:rsidP="00AC0692">
      <w:pPr>
        <w:pStyle w:val="af8"/>
        <w:numPr>
          <w:ilvl w:val="0"/>
          <w:numId w:val="16"/>
        </w:numPr>
        <w:rPr>
          <w:lang w:val="ru-RU"/>
        </w:rPr>
      </w:pPr>
      <w:r w:rsidRPr="000C1516">
        <w:rPr>
          <w:lang w:val="ru-RU"/>
        </w:rPr>
        <w:t xml:space="preserve">Причина преобразуется из </w:t>
      </w:r>
      <w:proofErr w:type="spellStart"/>
      <w:proofErr w:type="gramStart"/>
      <w:r w:rsidRPr="000C1516">
        <w:rPr>
          <w:lang w:val="ru-RU"/>
        </w:rPr>
        <w:t>text</w:t>
      </w:r>
      <w:proofErr w:type="spellEnd"/>
      <w:r w:rsidRPr="000C1516">
        <w:rPr>
          <w:lang w:val="ru-RU"/>
        </w:rPr>
        <w:t>[</w:t>
      </w:r>
      <w:proofErr w:type="gramEnd"/>
      <w:r w:rsidRPr="000C1516">
        <w:rPr>
          <w:lang w:val="ru-RU"/>
        </w:rPr>
        <w:t xml:space="preserve">] в текст через </w:t>
      </w:r>
      <w:proofErr w:type="spellStart"/>
      <w:r w:rsidRPr="000C1516">
        <w:rPr>
          <w:lang w:val="ru-RU"/>
        </w:rPr>
        <w:t>array_to_string</w:t>
      </w:r>
      <w:proofErr w:type="spellEnd"/>
      <w:r w:rsidRPr="000C1516">
        <w:rPr>
          <w:lang w:val="ru-RU"/>
        </w:rPr>
        <w:t>; отсутствие причины не блокирует публикацию текущей ETL-процедурой.</w:t>
      </w:r>
    </w:p>
    <w:p w14:paraId="25F854E0" w14:textId="77777777" w:rsidR="007841E7" w:rsidRPr="007841E7" w:rsidRDefault="007841E7" w:rsidP="00DD790D">
      <w:pPr>
        <w:ind w:left="720"/>
        <w:rPr>
          <w:lang w:val="ru-RU"/>
        </w:rPr>
      </w:pPr>
      <w:r w:rsidRPr="007841E7">
        <w:rPr>
          <w:lang w:val="ru-RU"/>
        </w:rPr>
        <w:t>5.2.4.3. Добавление/изменение обработок:</w:t>
      </w:r>
    </w:p>
    <w:p w14:paraId="6FE672C6" w14:textId="77777777" w:rsidR="000C1516" w:rsidRDefault="000C1516" w:rsidP="00DD790D">
      <w:pPr>
        <w:ind w:left="720"/>
        <w:rPr>
          <w:lang w:val="ru-RU"/>
        </w:rPr>
      </w:pPr>
      <w:r w:rsidRPr="000C1516">
        <w:rPr>
          <w:lang w:val="ru-RU"/>
        </w:rPr>
        <w:t xml:space="preserve">Инкрементальный отбор затронутых назначений производится по </w:t>
      </w:r>
      <w:proofErr w:type="spellStart"/>
      <w:r w:rsidRPr="000C1516">
        <w:rPr>
          <w:lang w:val="ru-RU"/>
        </w:rPr>
        <w:t>load_</w:t>
      </w:r>
      <w:proofErr w:type="gramStart"/>
      <w:r w:rsidRPr="000C1516">
        <w:rPr>
          <w:lang w:val="ru-RU"/>
        </w:rPr>
        <w:t>date</w:t>
      </w:r>
      <w:proofErr w:type="spellEnd"/>
      <w:r w:rsidRPr="000C1516">
        <w:rPr>
          <w:lang w:val="ru-RU"/>
        </w:rPr>
        <w:t xml:space="preserve"> &gt;</w:t>
      </w:r>
      <w:proofErr w:type="gramEnd"/>
      <w:r w:rsidRPr="000C1516">
        <w:rPr>
          <w:lang w:val="ru-RU"/>
        </w:rPr>
        <w:t xml:space="preserve">= </w:t>
      </w:r>
      <w:proofErr w:type="spellStart"/>
      <w:r w:rsidRPr="000C1516">
        <w:rPr>
          <w:lang w:val="ru-RU"/>
        </w:rPr>
        <w:t>watermark</w:t>
      </w:r>
      <w:proofErr w:type="spellEnd"/>
      <w:r w:rsidRPr="000C1516">
        <w:rPr>
          <w:lang w:val="ru-RU"/>
        </w:rPr>
        <w:t xml:space="preserve"> в </w:t>
      </w:r>
      <w:proofErr w:type="spellStart"/>
      <w:r w:rsidRPr="000C1516">
        <w:rPr>
          <w:lang w:val="ru-RU"/>
        </w:rPr>
        <w:t>employee_salary_history</w:t>
      </w:r>
      <w:proofErr w:type="spellEnd"/>
      <w:r w:rsidRPr="000C1516">
        <w:rPr>
          <w:lang w:val="ru-RU"/>
        </w:rPr>
        <w:t xml:space="preserve">, </w:t>
      </w:r>
      <w:proofErr w:type="spellStart"/>
      <w:r w:rsidRPr="000C1516">
        <w:rPr>
          <w:lang w:val="ru-RU"/>
        </w:rPr>
        <w:t>plan_execution</w:t>
      </w:r>
      <w:proofErr w:type="spellEnd"/>
      <w:r w:rsidRPr="000C1516">
        <w:rPr>
          <w:lang w:val="ru-RU"/>
        </w:rPr>
        <w:t xml:space="preserve"> и </w:t>
      </w:r>
      <w:proofErr w:type="spellStart"/>
      <w:r w:rsidRPr="000C1516">
        <w:rPr>
          <w:lang w:val="ru-RU"/>
        </w:rPr>
        <w:t>staffing_table</w:t>
      </w:r>
      <w:proofErr w:type="spellEnd"/>
      <w:r w:rsidRPr="000C1516">
        <w:rPr>
          <w:lang w:val="ru-RU"/>
        </w:rPr>
        <w:t xml:space="preserve">. Для затронутого назначения пересчитывается вся история, затем обновляются </w:t>
      </w:r>
      <w:proofErr w:type="spellStart"/>
      <w:r w:rsidRPr="000C1516">
        <w:rPr>
          <w:lang w:val="ru-RU"/>
        </w:rPr>
        <w:t>salary_change</w:t>
      </w:r>
      <w:proofErr w:type="spellEnd"/>
      <w:r w:rsidRPr="000C1516">
        <w:rPr>
          <w:lang w:val="ru-RU"/>
        </w:rPr>
        <w:t xml:space="preserve">, </w:t>
      </w:r>
      <w:proofErr w:type="spellStart"/>
      <w:r w:rsidRPr="000C1516">
        <w:rPr>
          <w:lang w:val="ru-RU"/>
        </w:rPr>
        <w:t>salary_change_rejected</w:t>
      </w:r>
      <w:proofErr w:type="spellEnd"/>
      <w:r w:rsidRPr="000C1516">
        <w:rPr>
          <w:lang w:val="ru-RU"/>
        </w:rPr>
        <w:t xml:space="preserve"> и </w:t>
      </w:r>
      <w:proofErr w:type="spellStart"/>
      <w:r w:rsidRPr="000C1516">
        <w:rPr>
          <w:lang w:val="ru-RU"/>
        </w:rPr>
        <w:t>watermark</w:t>
      </w:r>
      <w:proofErr w:type="spellEnd"/>
      <w:r w:rsidRPr="000C1516">
        <w:rPr>
          <w:lang w:val="ru-RU"/>
        </w:rPr>
        <w:t>.</w:t>
      </w:r>
    </w:p>
    <w:p w14:paraId="5C61154B" w14:textId="6F88D87F" w:rsidR="007841E7" w:rsidRPr="007841E7" w:rsidRDefault="007841E7" w:rsidP="00DD790D">
      <w:pPr>
        <w:ind w:left="720"/>
        <w:rPr>
          <w:lang w:val="ru-RU"/>
        </w:rPr>
      </w:pPr>
      <w:r w:rsidRPr="007841E7">
        <w:rPr>
          <w:lang w:val="ru-RU"/>
        </w:rPr>
        <w:t xml:space="preserve">5.2.4.6. </w:t>
      </w:r>
      <w:proofErr w:type="spellStart"/>
      <w:r w:rsidRPr="007841E7">
        <w:rPr>
          <w:lang w:val="ru-RU"/>
        </w:rPr>
        <w:t>Маппинг</w:t>
      </w:r>
      <w:proofErr w:type="spellEnd"/>
    </w:p>
    <w:p w14:paraId="137AB95D" w14:textId="77777777" w:rsidR="007841E7" w:rsidRPr="007841E7" w:rsidRDefault="007841E7" w:rsidP="00DD790D">
      <w:pPr>
        <w:ind w:firstLine="720"/>
        <w:rPr>
          <w:lang w:val="ru-RU"/>
        </w:rPr>
      </w:pPr>
      <w:r w:rsidRPr="007841E7">
        <w:rPr>
          <w:lang w:val="ru-RU"/>
        </w:rPr>
        <w:t>Реализовать импорт данных из систем с периодичностью: ежедневно.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420"/>
        <w:gridCol w:w="2782"/>
        <w:gridCol w:w="2215"/>
        <w:gridCol w:w="2620"/>
        <w:gridCol w:w="1420"/>
      </w:tblGrid>
      <w:tr w:rsidR="00DD790D" w:rsidRPr="00540BC2" w14:paraId="41165413" w14:textId="77777777" w:rsidTr="000C1516">
        <w:tc>
          <w:tcPr>
            <w:tcW w:w="2092" w:type="dxa"/>
          </w:tcPr>
          <w:p w14:paraId="4FDDDDA1" w14:textId="77777777" w:rsidR="00DD790D" w:rsidRPr="00DD790D" w:rsidRDefault="00DD790D" w:rsidP="0025673B">
            <w:pPr>
              <w:rPr>
                <w:lang w:val="ru-RU"/>
              </w:rPr>
            </w:pPr>
            <w:r w:rsidRPr="00DD790D">
              <w:rPr>
                <w:lang w:val="ru-RU"/>
              </w:rPr>
              <w:t>Поле ИС источника в пользовательском наименовании</w:t>
            </w:r>
          </w:p>
        </w:tc>
        <w:tc>
          <w:tcPr>
            <w:tcW w:w="2092" w:type="dxa"/>
          </w:tcPr>
          <w:p w14:paraId="0D8C5251" w14:textId="77777777" w:rsidR="00DD790D" w:rsidRPr="00DD790D" w:rsidRDefault="00DD790D" w:rsidP="0025673B">
            <w:pPr>
              <w:rPr>
                <w:lang w:val="ru-RU"/>
              </w:rPr>
            </w:pPr>
            <w:r w:rsidRPr="00DD790D">
              <w:rPr>
                <w:lang w:val="ru-RU"/>
              </w:rPr>
              <w:t>Поле ИС источника в терминах системы</w:t>
            </w:r>
          </w:p>
        </w:tc>
        <w:tc>
          <w:tcPr>
            <w:tcW w:w="2091" w:type="dxa"/>
          </w:tcPr>
          <w:p w14:paraId="5B3EA552" w14:textId="77777777" w:rsidR="00DD790D" w:rsidRPr="00DD790D" w:rsidRDefault="00DD790D" w:rsidP="0025673B">
            <w:pPr>
              <w:rPr>
                <w:lang w:val="ru-RU"/>
              </w:rPr>
            </w:pPr>
            <w:r w:rsidRPr="00DD790D">
              <w:rPr>
                <w:lang w:val="ru-RU"/>
              </w:rPr>
              <w:t>Поле в терминах шины</w:t>
            </w:r>
          </w:p>
        </w:tc>
        <w:tc>
          <w:tcPr>
            <w:tcW w:w="2091" w:type="dxa"/>
          </w:tcPr>
          <w:p w14:paraId="0D5927F7" w14:textId="77777777" w:rsidR="00DD790D" w:rsidRPr="00DD790D" w:rsidRDefault="00DD790D" w:rsidP="0025673B">
            <w:pPr>
              <w:rPr>
                <w:lang w:val="ru-RU"/>
              </w:rPr>
            </w:pPr>
            <w:r w:rsidRPr="00DD790D">
              <w:rPr>
                <w:lang w:val="ru-RU"/>
              </w:rPr>
              <w:t>Поле ИС приемника в терминах системы</w:t>
            </w:r>
          </w:p>
        </w:tc>
        <w:tc>
          <w:tcPr>
            <w:tcW w:w="2091" w:type="dxa"/>
          </w:tcPr>
          <w:p w14:paraId="305ED4CC" w14:textId="77777777" w:rsidR="00DD790D" w:rsidRPr="00DD790D" w:rsidRDefault="00DD790D" w:rsidP="0025673B">
            <w:pPr>
              <w:rPr>
                <w:lang w:val="ru-RU"/>
              </w:rPr>
            </w:pPr>
            <w:r w:rsidRPr="00DD790D">
              <w:rPr>
                <w:lang w:val="ru-RU"/>
              </w:rPr>
              <w:t>Поле ИС приемника в пользовательском наименовании</w:t>
            </w:r>
          </w:p>
        </w:tc>
      </w:tr>
      <w:tr w:rsidR="000C1516" w:rsidRPr="00DD790D" w14:paraId="351138FC" w14:textId="77777777" w:rsidTr="000C1516">
        <w:tc>
          <w:tcPr>
            <w:tcW w:w="2092" w:type="dxa"/>
          </w:tcPr>
          <w:p w14:paraId="10A43F10" w14:textId="04F548DA" w:rsidR="000C1516" w:rsidRPr="00DD790D" w:rsidRDefault="000C1516" w:rsidP="000C1516">
            <w:proofErr w:type="spellStart"/>
            <w:r w:rsidRPr="007911FE">
              <w:t>Идентификатор</w:t>
            </w:r>
            <w:proofErr w:type="spellEnd"/>
            <w:r w:rsidRPr="007911FE">
              <w:t xml:space="preserve"> </w:t>
            </w:r>
            <w:proofErr w:type="spellStart"/>
            <w:r w:rsidRPr="007911FE">
              <w:t>зарплатного</w:t>
            </w:r>
            <w:proofErr w:type="spellEnd"/>
            <w:r w:rsidRPr="007911FE">
              <w:t xml:space="preserve"> </w:t>
            </w:r>
            <w:proofErr w:type="spellStart"/>
            <w:r w:rsidRPr="007911FE">
              <w:t>события</w:t>
            </w:r>
            <w:proofErr w:type="spellEnd"/>
          </w:p>
        </w:tc>
        <w:tc>
          <w:tcPr>
            <w:tcW w:w="2092" w:type="dxa"/>
          </w:tcPr>
          <w:p w14:paraId="0813FA58" w14:textId="50F877AF" w:rsidR="000C1516" w:rsidRPr="00DD790D" w:rsidRDefault="000C1516" w:rsidP="000C1516">
            <w:proofErr w:type="spellStart"/>
            <w:r w:rsidRPr="007911FE">
              <w:t>employee_salary_history.salary_event_id</w:t>
            </w:r>
            <w:proofErr w:type="spellEnd"/>
          </w:p>
        </w:tc>
        <w:tc>
          <w:tcPr>
            <w:tcW w:w="2091" w:type="dxa"/>
          </w:tcPr>
          <w:p w14:paraId="0177B7EC" w14:textId="67146005" w:rsidR="000C1516" w:rsidRPr="00DD790D" w:rsidRDefault="000C1516" w:rsidP="000C1516">
            <w:proofErr w:type="spellStart"/>
            <w:r w:rsidRPr="007911FE">
              <w:t>salary_event_id</w:t>
            </w:r>
            <w:proofErr w:type="spellEnd"/>
          </w:p>
        </w:tc>
        <w:tc>
          <w:tcPr>
            <w:tcW w:w="2091" w:type="dxa"/>
          </w:tcPr>
          <w:p w14:paraId="68D783D1" w14:textId="13B48BCB" w:rsidR="000C1516" w:rsidRPr="00DD790D" w:rsidRDefault="000C1516" w:rsidP="000C1516">
            <w:proofErr w:type="spellStart"/>
            <w:r w:rsidRPr="007911FE">
              <w:t>salary_change.salary_event_id</w:t>
            </w:r>
            <w:proofErr w:type="spellEnd"/>
          </w:p>
        </w:tc>
        <w:tc>
          <w:tcPr>
            <w:tcW w:w="2091" w:type="dxa"/>
          </w:tcPr>
          <w:p w14:paraId="2EE8D3C7" w14:textId="10639469" w:rsidR="000C1516" w:rsidRPr="00DD790D" w:rsidRDefault="000C1516" w:rsidP="000C1516">
            <w:r w:rsidRPr="007911FE">
              <w:t xml:space="preserve">ID </w:t>
            </w:r>
            <w:proofErr w:type="spellStart"/>
            <w:r w:rsidRPr="007911FE">
              <w:t>события</w:t>
            </w:r>
            <w:proofErr w:type="spellEnd"/>
            <w:r w:rsidRPr="007911FE">
              <w:t xml:space="preserve"> </w:t>
            </w:r>
            <w:proofErr w:type="spellStart"/>
            <w:r w:rsidRPr="007911FE">
              <w:t>зарплаты</w:t>
            </w:r>
            <w:proofErr w:type="spellEnd"/>
          </w:p>
        </w:tc>
      </w:tr>
      <w:tr w:rsidR="000C1516" w:rsidRPr="00DD790D" w14:paraId="6B6FD0A8" w14:textId="77777777" w:rsidTr="000C1516">
        <w:tc>
          <w:tcPr>
            <w:tcW w:w="2092" w:type="dxa"/>
          </w:tcPr>
          <w:p w14:paraId="70C3DE28" w14:textId="57413352" w:rsidR="000C1516" w:rsidRPr="00DD790D" w:rsidRDefault="000C1516" w:rsidP="000C1516">
            <w:proofErr w:type="spellStart"/>
            <w:r w:rsidRPr="007911FE">
              <w:t>Идентификатор</w:t>
            </w:r>
            <w:proofErr w:type="spellEnd"/>
            <w:r w:rsidRPr="007911FE">
              <w:t xml:space="preserve"> </w:t>
            </w:r>
            <w:proofErr w:type="spellStart"/>
            <w:r w:rsidRPr="007911FE">
              <w:t>назначения</w:t>
            </w:r>
            <w:proofErr w:type="spellEnd"/>
          </w:p>
        </w:tc>
        <w:tc>
          <w:tcPr>
            <w:tcW w:w="2092" w:type="dxa"/>
          </w:tcPr>
          <w:p w14:paraId="252E90BB" w14:textId="7B5AACF3" w:rsidR="000C1516" w:rsidRPr="00DD790D" w:rsidRDefault="000C1516" w:rsidP="000C1516">
            <w:proofErr w:type="spellStart"/>
            <w:r w:rsidRPr="007911FE">
              <w:t>employee_salary_history.assignment_id</w:t>
            </w:r>
            <w:proofErr w:type="spellEnd"/>
          </w:p>
        </w:tc>
        <w:tc>
          <w:tcPr>
            <w:tcW w:w="2091" w:type="dxa"/>
          </w:tcPr>
          <w:p w14:paraId="06731481" w14:textId="60A9D026" w:rsidR="000C1516" w:rsidRPr="00DD790D" w:rsidRDefault="000C1516" w:rsidP="000C1516">
            <w:proofErr w:type="spellStart"/>
            <w:r w:rsidRPr="007911FE">
              <w:t>assignment_id</w:t>
            </w:r>
            <w:proofErr w:type="spellEnd"/>
          </w:p>
        </w:tc>
        <w:tc>
          <w:tcPr>
            <w:tcW w:w="2091" w:type="dxa"/>
          </w:tcPr>
          <w:p w14:paraId="07E63FAE" w14:textId="6DA334F8" w:rsidR="000C1516" w:rsidRPr="00DD790D" w:rsidRDefault="000C1516" w:rsidP="000C1516">
            <w:proofErr w:type="spellStart"/>
            <w:r w:rsidRPr="007911FE">
              <w:t>salary_change.assignment_id</w:t>
            </w:r>
            <w:proofErr w:type="spellEnd"/>
          </w:p>
        </w:tc>
        <w:tc>
          <w:tcPr>
            <w:tcW w:w="2091" w:type="dxa"/>
          </w:tcPr>
          <w:p w14:paraId="2725AD23" w14:textId="2933EEE7" w:rsidR="000C1516" w:rsidRPr="00DD790D" w:rsidRDefault="000C1516" w:rsidP="000C1516">
            <w:r w:rsidRPr="007911FE">
              <w:t xml:space="preserve">ID </w:t>
            </w:r>
            <w:proofErr w:type="spellStart"/>
            <w:r w:rsidRPr="007911FE">
              <w:t>назначения</w:t>
            </w:r>
            <w:proofErr w:type="spellEnd"/>
          </w:p>
        </w:tc>
      </w:tr>
      <w:tr w:rsidR="000C1516" w:rsidRPr="00DD790D" w14:paraId="3AD9328C" w14:textId="77777777" w:rsidTr="000C1516">
        <w:tc>
          <w:tcPr>
            <w:tcW w:w="2092" w:type="dxa"/>
          </w:tcPr>
          <w:p w14:paraId="3BA4BF08" w14:textId="4860E178" w:rsidR="000C1516" w:rsidRPr="00DD790D" w:rsidRDefault="000C1516" w:rsidP="000C1516">
            <w:r w:rsidRPr="007911FE">
              <w:t xml:space="preserve">СНИЛС </w:t>
            </w:r>
            <w:proofErr w:type="spellStart"/>
            <w:r w:rsidRPr="007911FE">
              <w:t>сотрудника</w:t>
            </w:r>
            <w:proofErr w:type="spellEnd"/>
          </w:p>
        </w:tc>
        <w:tc>
          <w:tcPr>
            <w:tcW w:w="2092" w:type="dxa"/>
          </w:tcPr>
          <w:p w14:paraId="3A417571" w14:textId="47B6925C" w:rsidR="000C1516" w:rsidRPr="00DD790D" w:rsidRDefault="000C1516" w:rsidP="000C1516">
            <w:proofErr w:type="spellStart"/>
            <w:r w:rsidRPr="007911FE">
              <w:t>staffing_table.snils</w:t>
            </w:r>
            <w:proofErr w:type="spellEnd"/>
            <w:r w:rsidRPr="007911FE">
              <w:t xml:space="preserve"> (JOIN </w:t>
            </w:r>
            <w:proofErr w:type="spellStart"/>
            <w:r w:rsidRPr="007911FE">
              <w:t>по</w:t>
            </w:r>
            <w:proofErr w:type="spellEnd"/>
            <w:r w:rsidRPr="007911FE">
              <w:t xml:space="preserve"> </w:t>
            </w:r>
            <w:proofErr w:type="spellStart"/>
            <w:r w:rsidRPr="007911FE">
              <w:t>assignment_id</w:t>
            </w:r>
            <w:proofErr w:type="spellEnd"/>
            <w:r w:rsidRPr="007911FE">
              <w:t>)</w:t>
            </w:r>
          </w:p>
        </w:tc>
        <w:tc>
          <w:tcPr>
            <w:tcW w:w="2091" w:type="dxa"/>
          </w:tcPr>
          <w:p w14:paraId="7C433A3A" w14:textId="42199E20" w:rsidR="000C1516" w:rsidRPr="00DD790D" w:rsidRDefault="000C1516" w:rsidP="000C1516">
            <w:proofErr w:type="spellStart"/>
            <w:r w:rsidRPr="007911FE">
              <w:t>snils</w:t>
            </w:r>
            <w:proofErr w:type="spellEnd"/>
          </w:p>
        </w:tc>
        <w:tc>
          <w:tcPr>
            <w:tcW w:w="2091" w:type="dxa"/>
          </w:tcPr>
          <w:p w14:paraId="3A1DBC88" w14:textId="6BD40F22" w:rsidR="000C1516" w:rsidRPr="00DD790D" w:rsidRDefault="000C1516" w:rsidP="000C1516">
            <w:proofErr w:type="spellStart"/>
            <w:r w:rsidRPr="007911FE">
              <w:t>salary_change.snils</w:t>
            </w:r>
            <w:proofErr w:type="spellEnd"/>
          </w:p>
        </w:tc>
        <w:tc>
          <w:tcPr>
            <w:tcW w:w="2091" w:type="dxa"/>
          </w:tcPr>
          <w:p w14:paraId="21D671D1" w14:textId="41557F91" w:rsidR="000C1516" w:rsidRPr="00DD790D" w:rsidRDefault="000C1516" w:rsidP="000C1516">
            <w:r w:rsidRPr="007911FE">
              <w:t>СНИЛС</w:t>
            </w:r>
          </w:p>
        </w:tc>
      </w:tr>
      <w:tr w:rsidR="000C1516" w:rsidRPr="00DD790D" w14:paraId="6F515A7C" w14:textId="77777777" w:rsidTr="000C1516">
        <w:tc>
          <w:tcPr>
            <w:tcW w:w="2092" w:type="dxa"/>
          </w:tcPr>
          <w:p w14:paraId="4C0BBF10" w14:textId="080BAD07" w:rsidR="000C1516" w:rsidRPr="00DD790D" w:rsidRDefault="000C1516" w:rsidP="000C1516">
            <w:pPr>
              <w:rPr>
                <w:lang w:val="ru-RU"/>
              </w:rPr>
            </w:pPr>
            <w:proofErr w:type="spellStart"/>
            <w:r w:rsidRPr="007911FE">
              <w:lastRenderedPageBreak/>
              <w:t>Изменение</w:t>
            </w:r>
            <w:proofErr w:type="spellEnd"/>
            <w:r w:rsidRPr="007911FE">
              <w:t xml:space="preserve"> </w:t>
            </w:r>
            <w:proofErr w:type="spellStart"/>
            <w:r w:rsidRPr="007911FE">
              <w:t>зарплаты</w:t>
            </w:r>
            <w:proofErr w:type="spellEnd"/>
            <w:r w:rsidRPr="007911FE">
              <w:t>, %</w:t>
            </w:r>
          </w:p>
        </w:tc>
        <w:tc>
          <w:tcPr>
            <w:tcW w:w="2092" w:type="dxa"/>
          </w:tcPr>
          <w:p w14:paraId="79ADA665" w14:textId="42F9A6BB" w:rsidR="000C1516" w:rsidRPr="00DD790D" w:rsidRDefault="000C1516" w:rsidP="000C1516">
            <w:proofErr w:type="spellStart"/>
            <w:r w:rsidRPr="007911FE">
              <w:t>employee_salary_history.salary</w:t>
            </w:r>
            <w:proofErr w:type="spellEnd"/>
            <w:r w:rsidRPr="007911FE">
              <w:t xml:space="preserve">; </w:t>
            </w:r>
            <w:proofErr w:type="spellStart"/>
            <w:r w:rsidRPr="007911FE">
              <w:t>предыдущая</w:t>
            </w:r>
            <w:proofErr w:type="spellEnd"/>
            <w:r w:rsidRPr="007911FE">
              <w:t xml:space="preserve"> </w:t>
            </w:r>
            <w:proofErr w:type="spellStart"/>
            <w:r w:rsidRPr="007911FE">
              <w:t>сумма</w:t>
            </w:r>
            <w:proofErr w:type="spellEnd"/>
            <w:r w:rsidRPr="007911FE">
              <w:t xml:space="preserve"> </w:t>
            </w:r>
            <w:proofErr w:type="spellStart"/>
            <w:r w:rsidRPr="007911FE">
              <w:t>через</w:t>
            </w:r>
            <w:proofErr w:type="spellEnd"/>
            <w:r w:rsidRPr="007911FE">
              <w:t xml:space="preserve"> LAG</w:t>
            </w:r>
          </w:p>
        </w:tc>
        <w:tc>
          <w:tcPr>
            <w:tcW w:w="2091" w:type="dxa"/>
          </w:tcPr>
          <w:p w14:paraId="15D56BE0" w14:textId="7E7E2ED1" w:rsidR="000C1516" w:rsidRPr="00DD790D" w:rsidRDefault="000C1516" w:rsidP="000C1516">
            <w:proofErr w:type="spellStart"/>
            <w:r w:rsidRPr="007911FE">
              <w:t>salary_change_percent</w:t>
            </w:r>
            <w:proofErr w:type="spellEnd"/>
            <w:r w:rsidRPr="007911FE">
              <w:t xml:space="preserve"> = ROUND((</w:t>
            </w:r>
            <w:proofErr w:type="spellStart"/>
            <w:r w:rsidRPr="007911FE">
              <w:t>curr</w:t>
            </w:r>
            <w:proofErr w:type="spellEnd"/>
            <w:r w:rsidRPr="007911FE">
              <w:t xml:space="preserve"> − </w:t>
            </w:r>
            <w:proofErr w:type="spellStart"/>
            <w:r w:rsidRPr="007911FE">
              <w:t>prev</w:t>
            </w:r>
            <w:proofErr w:type="spellEnd"/>
            <w:r w:rsidRPr="007911FE">
              <w:t xml:space="preserve">) × 100 / </w:t>
            </w:r>
            <w:proofErr w:type="spellStart"/>
            <w:r w:rsidRPr="007911FE">
              <w:t>prev</w:t>
            </w:r>
            <w:proofErr w:type="spellEnd"/>
            <w:r w:rsidRPr="007911FE">
              <w:t>, 2)</w:t>
            </w:r>
          </w:p>
        </w:tc>
        <w:tc>
          <w:tcPr>
            <w:tcW w:w="2091" w:type="dxa"/>
          </w:tcPr>
          <w:p w14:paraId="37983B87" w14:textId="49D714CA" w:rsidR="000C1516" w:rsidRPr="00DD790D" w:rsidRDefault="000C1516" w:rsidP="000C1516">
            <w:proofErr w:type="spellStart"/>
            <w:r w:rsidRPr="007911FE">
              <w:t>salary_change.salary_change_percent</w:t>
            </w:r>
            <w:proofErr w:type="spellEnd"/>
          </w:p>
        </w:tc>
        <w:tc>
          <w:tcPr>
            <w:tcW w:w="2091" w:type="dxa"/>
          </w:tcPr>
          <w:p w14:paraId="66308B00" w14:textId="5B4575CD" w:rsidR="000C1516" w:rsidRPr="00DD790D" w:rsidRDefault="000C1516" w:rsidP="000C1516">
            <w:pPr>
              <w:rPr>
                <w:lang w:val="ru-RU"/>
              </w:rPr>
            </w:pPr>
            <w:proofErr w:type="spellStart"/>
            <w:r w:rsidRPr="007911FE">
              <w:t>Изменение</w:t>
            </w:r>
            <w:proofErr w:type="spellEnd"/>
            <w:r w:rsidRPr="007911FE">
              <w:t xml:space="preserve"> </w:t>
            </w:r>
            <w:proofErr w:type="spellStart"/>
            <w:r w:rsidRPr="007911FE">
              <w:t>зарплаты</w:t>
            </w:r>
            <w:proofErr w:type="spellEnd"/>
            <w:r w:rsidRPr="007911FE">
              <w:t>, %</w:t>
            </w:r>
          </w:p>
        </w:tc>
      </w:tr>
      <w:tr w:rsidR="000C1516" w:rsidRPr="00DD790D" w14:paraId="326EE8A4" w14:textId="77777777" w:rsidTr="000C1516">
        <w:tc>
          <w:tcPr>
            <w:tcW w:w="2092" w:type="dxa"/>
          </w:tcPr>
          <w:p w14:paraId="1F093EEF" w14:textId="12C5334F" w:rsidR="000C1516" w:rsidRPr="00DD790D" w:rsidRDefault="000C1516" w:rsidP="000C1516">
            <w:pPr>
              <w:rPr>
                <w:lang w:val="ru-RU"/>
              </w:rPr>
            </w:pPr>
            <w:proofErr w:type="spellStart"/>
            <w:r w:rsidRPr="007911FE">
              <w:t>Предыдущая</w:t>
            </w:r>
            <w:proofErr w:type="spellEnd"/>
            <w:r w:rsidRPr="007911FE">
              <w:t xml:space="preserve"> </w:t>
            </w:r>
            <w:proofErr w:type="spellStart"/>
            <w:r w:rsidRPr="007911FE">
              <w:t>зарплата</w:t>
            </w:r>
            <w:proofErr w:type="spellEnd"/>
          </w:p>
        </w:tc>
        <w:tc>
          <w:tcPr>
            <w:tcW w:w="2092" w:type="dxa"/>
          </w:tcPr>
          <w:p w14:paraId="40C02247" w14:textId="324E1E83" w:rsidR="000C1516" w:rsidRPr="00DD790D" w:rsidRDefault="000C1516" w:rsidP="000C1516">
            <w:proofErr w:type="spellStart"/>
            <w:r w:rsidRPr="007911FE">
              <w:t>employee_salary_history.salary</w:t>
            </w:r>
            <w:proofErr w:type="spellEnd"/>
            <w:r w:rsidRPr="007911FE">
              <w:t xml:space="preserve">; LAG </w:t>
            </w:r>
            <w:proofErr w:type="spellStart"/>
            <w:r w:rsidRPr="007911FE">
              <w:t>по</w:t>
            </w:r>
            <w:proofErr w:type="spellEnd"/>
            <w:r w:rsidRPr="007911FE">
              <w:t xml:space="preserve"> </w:t>
            </w:r>
            <w:proofErr w:type="spellStart"/>
            <w:r w:rsidRPr="007911FE">
              <w:t>assignment_id</w:t>
            </w:r>
            <w:proofErr w:type="spellEnd"/>
          </w:p>
        </w:tc>
        <w:tc>
          <w:tcPr>
            <w:tcW w:w="2091" w:type="dxa"/>
          </w:tcPr>
          <w:p w14:paraId="25EFD443" w14:textId="79F565FF" w:rsidR="000C1516" w:rsidRPr="00DD790D" w:rsidRDefault="000C1516" w:rsidP="000C1516">
            <w:proofErr w:type="spellStart"/>
            <w:r w:rsidRPr="007911FE">
              <w:t>previous_salary</w:t>
            </w:r>
            <w:proofErr w:type="spellEnd"/>
          </w:p>
        </w:tc>
        <w:tc>
          <w:tcPr>
            <w:tcW w:w="2091" w:type="dxa"/>
          </w:tcPr>
          <w:p w14:paraId="7CAED957" w14:textId="5656E2BE" w:rsidR="000C1516" w:rsidRPr="00DD790D" w:rsidRDefault="000C1516" w:rsidP="000C1516">
            <w:proofErr w:type="spellStart"/>
            <w:r w:rsidRPr="007911FE">
              <w:t>salary_change.previous_salary</w:t>
            </w:r>
            <w:proofErr w:type="spellEnd"/>
          </w:p>
        </w:tc>
        <w:tc>
          <w:tcPr>
            <w:tcW w:w="2091" w:type="dxa"/>
          </w:tcPr>
          <w:p w14:paraId="5AD4D7FD" w14:textId="5E457DA5" w:rsidR="000C1516" w:rsidRPr="00DD790D" w:rsidRDefault="000C1516" w:rsidP="000C1516">
            <w:pPr>
              <w:rPr>
                <w:lang w:val="ru-RU"/>
              </w:rPr>
            </w:pPr>
            <w:proofErr w:type="spellStart"/>
            <w:r w:rsidRPr="007911FE">
              <w:t>Предыдущая</w:t>
            </w:r>
            <w:proofErr w:type="spellEnd"/>
            <w:r w:rsidRPr="007911FE">
              <w:t xml:space="preserve"> </w:t>
            </w:r>
            <w:proofErr w:type="spellStart"/>
            <w:r w:rsidRPr="007911FE">
              <w:t>зарплата</w:t>
            </w:r>
            <w:proofErr w:type="spellEnd"/>
          </w:p>
        </w:tc>
      </w:tr>
      <w:tr w:rsidR="000C1516" w:rsidRPr="00DD790D" w14:paraId="5E15DD62" w14:textId="77777777" w:rsidTr="000C1516">
        <w:tc>
          <w:tcPr>
            <w:tcW w:w="2092" w:type="dxa"/>
          </w:tcPr>
          <w:p w14:paraId="63DFAC59" w14:textId="2AF20EFD" w:rsidR="000C1516" w:rsidRPr="00DD790D" w:rsidRDefault="000C1516" w:rsidP="000C1516">
            <w:pPr>
              <w:rPr>
                <w:lang w:val="ru-RU"/>
              </w:rPr>
            </w:pPr>
            <w:proofErr w:type="spellStart"/>
            <w:r w:rsidRPr="007911FE">
              <w:t>Текущая</w:t>
            </w:r>
            <w:proofErr w:type="spellEnd"/>
            <w:r w:rsidRPr="007911FE">
              <w:t xml:space="preserve"> </w:t>
            </w:r>
            <w:proofErr w:type="spellStart"/>
            <w:r w:rsidRPr="007911FE">
              <w:t>зарплата</w:t>
            </w:r>
            <w:proofErr w:type="spellEnd"/>
          </w:p>
        </w:tc>
        <w:tc>
          <w:tcPr>
            <w:tcW w:w="2092" w:type="dxa"/>
          </w:tcPr>
          <w:p w14:paraId="16E3CB32" w14:textId="2335D6E7" w:rsidR="000C1516" w:rsidRPr="00DD790D" w:rsidRDefault="000C1516" w:rsidP="000C1516">
            <w:proofErr w:type="spellStart"/>
            <w:r w:rsidRPr="007911FE">
              <w:t>employee_salary_history.salary</w:t>
            </w:r>
            <w:proofErr w:type="spellEnd"/>
          </w:p>
        </w:tc>
        <w:tc>
          <w:tcPr>
            <w:tcW w:w="2091" w:type="dxa"/>
          </w:tcPr>
          <w:p w14:paraId="3BF6F01E" w14:textId="63823156" w:rsidR="000C1516" w:rsidRPr="00DD790D" w:rsidRDefault="000C1516" w:rsidP="000C1516">
            <w:proofErr w:type="spellStart"/>
            <w:r w:rsidRPr="007911FE">
              <w:t>current_salary</w:t>
            </w:r>
            <w:proofErr w:type="spellEnd"/>
          </w:p>
        </w:tc>
        <w:tc>
          <w:tcPr>
            <w:tcW w:w="2091" w:type="dxa"/>
          </w:tcPr>
          <w:p w14:paraId="0B667629" w14:textId="14AB8CC8" w:rsidR="000C1516" w:rsidRPr="00DD790D" w:rsidRDefault="000C1516" w:rsidP="000C1516">
            <w:proofErr w:type="spellStart"/>
            <w:r w:rsidRPr="007911FE">
              <w:t>salary_change.current_salary</w:t>
            </w:r>
            <w:proofErr w:type="spellEnd"/>
          </w:p>
        </w:tc>
        <w:tc>
          <w:tcPr>
            <w:tcW w:w="2091" w:type="dxa"/>
          </w:tcPr>
          <w:p w14:paraId="74CFAC67" w14:textId="144494A6" w:rsidR="000C1516" w:rsidRPr="00DD790D" w:rsidRDefault="000C1516" w:rsidP="000C1516">
            <w:pPr>
              <w:rPr>
                <w:lang w:val="ru-RU"/>
              </w:rPr>
            </w:pPr>
            <w:proofErr w:type="spellStart"/>
            <w:r w:rsidRPr="007911FE">
              <w:t>Текущая</w:t>
            </w:r>
            <w:proofErr w:type="spellEnd"/>
            <w:r w:rsidRPr="007911FE">
              <w:t xml:space="preserve"> </w:t>
            </w:r>
            <w:proofErr w:type="spellStart"/>
            <w:r w:rsidRPr="007911FE">
              <w:t>зарплата</w:t>
            </w:r>
            <w:proofErr w:type="spellEnd"/>
          </w:p>
        </w:tc>
      </w:tr>
      <w:tr w:rsidR="000C1516" w:rsidRPr="00DD790D" w14:paraId="586A8824" w14:textId="77777777" w:rsidTr="000C1516">
        <w:tc>
          <w:tcPr>
            <w:tcW w:w="2092" w:type="dxa"/>
          </w:tcPr>
          <w:p w14:paraId="5DE90296" w14:textId="26075C6E" w:rsidR="000C1516" w:rsidRPr="00B9405B" w:rsidRDefault="000C1516" w:rsidP="000C1516">
            <w:proofErr w:type="spellStart"/>
            <w:r w:rsidRPr="007911FE">
              <w:t>Должность</w:t>
            </w:r>
            <w:proofErr w:type="spellEnd"/>
          </w:p>
        </w:tc>
        <w:tc>
          <w:tcPr>
            <w:tcW w:w="2092" w:type="dxa"/>
          </w:tcPr>
          <w:p w14:paraId="4F1521E3" w14:textId="03719D50" w:rsidR="000C1516" w:rsidRPr="00B9405B" w:rsidRDefault="000C1516" w:rsidP="000C1516">
            <w:proofErr w:type="spellStart"/>
            <w:r w:rsidRPr="007911FE">
              <w:t>post_information.post_name</w:t>
            </w:r>
            <w:proofErr w:type="spellEnd"/>
            <w:r w:rsidRPr="007911FE">
              <w:t xml:space="preserve"> </w:t>
            </w:r>
            <w:proofErr w:type="spellStart"/>
            <w:r w:rsidRPr="007911FE">
              <w:t>через</w:t>
            </w:r>
            <w:proofErr w:type="spellEnd"/>
            <w:r w:rsidRPr="007911FE">
              <w:t xml:space="preserve"> </w:t>
            </w:r>
            <w:proofErr w:type="spellStart"/>
            <w:r w:rsidRPr="007911FE">
              <w:t>staffing_table.post_id</w:t>
            </w:r>
            <w:proofErr w:type="spellEnd"/>
          </w:p>
        </w:tc>
        <w:tc>
          <w:tcPr>
            <w:tcW w:w="2091" w:type="dxa"/>
          </w:tcPr>
          <w:p w14:paraId="78C1E2CB" w14:textId="38ACC621" w:rsidR="000C1516" w:rsidRPr="00B9405B" w:rsidRDefault="000C1516" w:rsidP="000C1516">
            <w:proofErr w:type="spellStart"/>
            <w:r w:rsidRPr="007911FE">
              <w:t>post_name</w:t>
            </w:r>
            <w:proofErr w:type="spellEnd"/>
          </w:p>
        </w:tc>
        <w:tc>
          <w:tcPr>
            <w:tcW w:w="2091" w:type="dxa"/>
          </w:tcPr>
          <w:p w14:paraId="41268413" w14:textId="57399F14" w:rsidR="000C1516" w:rsidRPr="00B9405B" w:rsidRDefault="000C1516" w:rsidP="000C1516">
            <w:proofErr w:type="spellStart"/>
            <w:r w:rsidRPr="007911FE">
              <w:t>salary_change.post_name</w:t>
            </w:r>
            <w:proofErr w:type="spellEnd"/>
          </w:p>
        </w:tc>
        <w:tc>
          <w:tcPr>
            <w:tcW w:w="2091" w:type="dxa"/>
          </w:tcPr>
          <w:p w14:paraId="7DA5B054" w14:textId="589899DB" w:rsidR="000C1516" w:rsidRPr="00B9405B" w:rsidRDefault="000C1516" w:rsidP="000C1516">
            <w:proofErr w:type="spellStart"/>
            <w:r w:rsidRPr="007911FE">
              <w:t>Должность</w:t>
            </w:r>
            <w:proofErr w:type="spellEnd"/>
          </w:p>
        </w:tc>
      </w:tr>
      <w:tr w:rsidR="000C1516" w:rsidRPr="00DD790D" w14:paraId="2C9E78F7" w14:textId="77777777" w:rsidTr="000C1516">
        <w:tc>
          <w:tcPr>
            <w:tcW w:w="2092" w:type="dxa"/>
          </w:tcPr>
          <w:p w14:paraId="09F5B036" w14:textId="71534D5C" w:rsidR="000C1516" w:rsidRPr="000C1516" w:rsidRDefault="000C1516" w:rsidP="000C1516">
            <w:pPr>
              <w:rPr>
                <w:lang w:val="ru-RU"/>
              </w:rPr>
            </w:pPr>
            <w:r w:rsidRPr="000C1516">
              <w:rPr>
                <w:lang w:val="ru-RU"/>
              </w:rPr>
              <w:t>План задач, действующий на дату изменения</w:t>
            </w:r>
          </w:p>
        </w:tc>
        <w:tc>
          <w:tcPr>
            <w:tcW w:w="2092" w:type="dxa"/>
          </w:tcPr>
          <w:p w14:paraId="3175C702" w14:textId="23CBA45B" w:rsidR="000C1516" w:rsidRPr="00B9405B" w:rsidRDefault="000C1516" w:rsidP="000C1516">
            <w:proofErr w:type="spellStart"/>
            <w:r w:rsidRPr="007911FE">
              <w:t>plan_execution.plan_tasks</w:t>
            </w:r>
            <w:proofErr w:type="spellEnd"/>
            <w:r w:rsidRPr="007911FE">
              <w:t xml:space="preserve">; </w:t>
            </w:r>
            <w:proofErr w:type="spellStart"/>
            <w:r w:rsidRPr="007911FE">
              <w:t>выбор</w:t>
            </w:r>
            <w:proofErr w:type="spellEnd"/>
            <w:r w:rsidRPr="007911FE">
              <w:t xml:space="preserve"> </w:t>
            </w:r>
            <w:proofErr w:type="spellStart"/>
            <w:r w:rsidRPr="007911FE">
              <w:t>через</w:t>
            </w:r>
            <w:proofErr w:type="spellEnd"/>
            <w:r w:rsidRPr="007911FE">
              <w:t xml:space="preserve"> LEFT JOIN LATERAL</w:t>
            </w:r>
          </w:p>
        </w:tc>
        <w:tc>
          <w:tcPr>
            <w:tcW w:w="2091" w:type="dxa"/>
          </w:tcPr>
          <w:p w14:paraId="0E6064D5" w14:textId="566CFA1E" w:rsidR="000C1516" w:rsidRPr="00B9405B" w:rsidRDefault="000C1516" w:rsidP="000C1516">
            <w:r w:rsidRPr="007911FE">
              <w:t xml:space="preserve">grade = </w:t>
            </w:r>
            <w:proofErr w:type="spellStart"/>
            <w:r w:rsidRPr="007911FE">
              <w:t>dq_grade_for_tasks</w:t>
            </w:r>
            <w:proofErr w:type="spellEnd"/>
            <w:r w:rsidRPr="007911FE">
              <w:t>(</w:t>
            </w:r>
            <w:proofErr w:type="spellStart"/>
            <w:r w:rsidRPr="007911FE">
              <w:t>plan_tasks</w:t>
            </w:r>
            <w:proofErr w:type="spellEnd"/>
            <w:r w:rsidRPr="007911FE">
              <w:t>)</w:t>
            </w:r>
          </w:p>
        </w:tc>
        <w:tc>
          <w:tcPr>
            <w:tcW w:w="2091" w:type="dxa"/>
          </w:tcPr>
          <w:p w14:paraId="2308EF56" w14:textId="2DC4408B" w:rsidR="000C1516" w:rsidRPr="00B9405B" w:rsidRDefault="000C1516" w:rsidP="000C1516">
            <w:proofErr w:type="spellStart"/>
            <w:r w:rsidRPr="007911FE">
              <w:t>salary_change.grade</w:t>
            </w:r>
            <w:proofErr w:type="spellEnd"/>
          </w:p>
        </w:tc>
        <w:tc>
          <w:tcPr>
            <w:tcW w:w="2091" w:type="dxa"/>
          </w:tcPr>
          <w:p w14:paraId="28D2734F" w14:textId="5CECE0B2" w:rsidR="000C1516" w:rsidRPr="00B9405B" w:rsidRDefault="000C1516" w:rsidP="000C1516">
            <w:proofErr w:type="spellStart"/>
            <w:r w:rsidRPr="007911FE">
              <w:t>Условная</w:t>
            </w:r>
            <w:proofErr w:type="spellEnd"/>
            <w:r w:rsidRPr="007911FE">
              <w:t xml:space="preserve"> </w:t>
            </w:r>
            <w:proofErr w:type="spellStart"/>
            <w:r w:rsidRPr="007911FE">
              <w:t>категория</w:t>
            </w:r>
            <w:proofErr w:type="spellEnd"/>
          </w:p>
        </w:tc>
      </w:tr>
      <w:tr w:rsidR="000C1516" w:rsidRPr="00DD790D" w14:paraId="6BEF81B2" w14:textId="77777777" w:rsidTr="000C1516">
        <w:tc>
          <w:tcPr>
            <w:tcW w:w="2092" w:type="dxa"/>
          </w:tcPr>
          <w:p w14:paraId="56935859" w14:textId="06750275" w:rsidR="000C1516" w:rsidRPr="00B9405B" w:rsidRDefault="000C1516" w:rsidP="000C1516">
            <w:proofErr w:type="spellStart"/>
            <w:r w:rsidRPr="007911FE">
              <w:t>Причина</w:t>
            </w:r>
            <w:proofErr w:type="spellEnd"/>
            <w:r w:rsidRPr="007911FE">
              <w:t xml:space="preserve"> </w:t>
            </w:r>
            <w:proofErr w:type="spellStart"/>
            <w:r w:rsidRPr="007911FE">
              <w:t>изменения</w:t>
            </w:r>
            <w:proofErr w:type="spellEnd"/>
            <w:r w:rsidRPr="007911FE">
              <w:t xml:space="preserve"> </w:t>
            </w:r>
            <w:proofErr w:type="spellStart"/>
            <w:r w:rsidRPr="007911FE">
              <w:t>зарплаты</w:t>
            </w:r>
            <w:proofErr w:type="spellEnd"/>
          </w:p>
        </w:tc>
        <w:tc>
          <w:tcPr>
            <w:tcW w:w="2092" w:type="dxa"/>
          </w:tcPr>
          <w:p w14:paraId="6DB12625" w14:textId="51EBE44C" w:rsidR="000C1516" w:rsidRPr="00B9405B" w:rsidRDefault="000C1516" w:rsidP="000C1516">
            <w:proofErr w:type="spellStart"/>
            <w:r w:rsidRPr="007911FE">
              <w:t>reason_information.reason</w:t>
            </w:r>
            <w:proofErr w:type="spellEnd"/>
            <w:r w:rsidRPr="007911FE">
              <w:t xml:space="preserve"> </w:t>
            </w:r>
            <w:proofErr w:type="spellStart"/>
            <w:r w:rsidRPr="007911FE">
              <w:t>по</w:t>
            </w:r>
            <w:proofErr w:type="spellEnd"/>
            <w:r w:rsidRPr="007911FE">
              <w:t xml:space="preserve"> </w:t>
            </w:r>
            <w:proofErr w:type="spellStart"/>
            <w:r w:rsidRPr="007911FE">
              <w:t>employee_salary_history.reason_id</w:t>
            </w:r>
            <w:proofErr w:type="spellEnd"/>
          </w:p>
        </w:tc>
        <w:tc>
          <w:tcPr>
            <w:tcW w:w="2091" w:type="dxa"/>
          </w:tcPr>
          <w:p w14:paraId="40115526" w14:textId="61A20E60" w:rsidR="000C1516" w:rsidRPr="00B9405B" w:rsidRDefault="000C1516" w:rsidP="000C1516">
            <w:proofErr w:type="spellStart"/>
            <w:r w:rsidRPr="007911FE">
              <w:t>reason_salary_change</w:t>
            </w:r>
            <w:proofErr w:type="spellEnd"/>
            <w:r w:rsidRPr="007911FE">
              <w:t xml:space="preserve"> = </w:t>
            </w:r>
            <w:proofErr w:type="spellStart"/>
            <w:r w:rsidRPr="007911FE">
              <w:t>array_to_string</w:t>
            </w:r>
            <w:proofErr w:type="spellEnd"/>
            <w:r w:rsidRPr="007911FE">
              <w:t>(reason, ‘, ’)</w:t>
            </w:r>
          </w:p>
        </w:tc>
        <w:tc>
          <w:tcPr>
            <w:tcW w:w="2091" w:type="dxa"/>
          </w:tcPr>
          <w:p w14:paraId="73FC6872" w14:textId="210E5FC1" w:rsidR="000C1516" w:rsidRPr="00B9405B" w:rsidRDefault="000C1516" w:rsidP="000C1516">
            <w:proofErr w:type="spellStart"/>
            <w:r w:rsidRPr="007911FE">
              <w:t>salary_change.reason_salary_change</w:t>
            </w:r>
            <w:proofErr w:type="spellEnd"/>
          </w:p>
        </w:tc>
        <w:tc>
          <w:tcPr>
            <w:tcW w:w="2091" w:type="dxa"/>
          </w:tcPr>
          <w:p w14:paraId="353FCEDB" w14:textId="3F7C31A6" w:rsidR="000C1516" w:rsidRPr="00B9405B" w:rsidRDefault="000C1516" w:rsidP="000C1516">
            <w:proofErr w:type="spellStart"/>
            <w:r w:rsidRPr="007911FE">
              <w:t>Причина</w:t>
            </w:r>
            <w:proofErr w:type="spellEnd"/>
            <w:r w:rsidRPr="007911FE">
              <w:t xml:space="preserve"> </w:t>
            </w:r>
            <w:proofErr w:type="spellStart"/>
            <w:r w:rsidRPr="007911FE">
              <w:t>изменения</w:t>
            </w:r>
            <w:proofErr w:type="spellEnd"/>
            <w:r w:rsidRPr="007911FE">
              <w:t xml:space="preserve"> </w:t>
            </w:r>
            <w:proofErr w:type="spellStart"/>
            <w:r w:rsidRPr="007911FE">
              <w:t>зарплаты</w:t>
            </w:r>
            <w:proofErr w:type="spellEnd"/>
          </w:p>
        </w:tc>
      </w:tr>
      <w:tr w:rsidR="000C1516" w:rsidRPr="00DD790D" w14:paraId="4AEC3A90" w14:textId="77777777" w:rsidTr="000C1516">
        <w:tc>
          <w:tcPr>
            <w:tcW w:w="2092" w:type="dxa"/>
          </w:tcPr>
          <w:p w14:paraId="5E4F7735" w14:textId="1A899289" w:rsidR="000C1516" w:rsidRPr="000C1516" w:rsidRDefault="000C1516" w:rsidP="000C1516">
            <w:pPr>
              <w:rPr>
                <w:lang w:val="ru-RU"/>
              </w:rPr>
            </w:pPr>
            <w:r w:rsidRPr="000C1516">
              <w:rPr>
                <w:lang w:val="ru-RU"/>
              </w:rPr>
              <w:t>Дата вступления зарплаты в силу</w:t>
            </w:r>
          </w:p>
        </w:tc>
        <w:tc>
          <w:tcPr>
            <w:tcW w:w="2092" w:type="dxa"/>
          </w:tcPr>
          <w:p w14:paraId="299D1BAD" w14:textId="2AC75475" w:rsidR="000C1516" w:rsidRPr="00B9405B" w:rsidRDefault="000C1516" w:rsidP="000C1516">
            <w:proofErr w:type="spellStart"/>
            <w:r w:rsidRPr="007911FE">
              <w:t>employee_salary_history.effective_from</w:t>
            </w:r>
            <w:proofErr w:type="spellEnd"/>
          </w:p>
        </w:tc>
        <w:tc>
          <w:tcPr>
            <w:tcW w:w="2091" w:type="dxa"/>
          </w:tcPr>
          <w:p w14:paraId="0B3B7326" w14:textId="3BFFD94E" w:rsidR="000C1516" w:rsidRPr="00B9405B" w:rsidRDefault="000C1516" w:rsidP="000C1516">
            <w:proofErr w:type="spellStart"/>
            <w:r w:rsidRPr="007911FE">
              <w:t>effective_from</w:t>
            </w:r>
            <w:proofErr w:type="spellEnd"/>
          </w:p>
        </w:tc>
        <w:tc>
          <w:tcPr>
            <w:tcW w:w="2091" w:type="dxa"/>
          </w:tcPr>
          <w:p w14:paraId="02BD2E3C" w14:textId="61406624" w:rsidR="000C1516" w:rsidRPr="00B9405B" w:rsidRDefault="000C1516" w:rsidP="000C1516">
            <w:proofErr w:type="spellStart"/>
            <w:r w:rsidRPr="007911FE">
              <w:t>salary_change.effective_from</w:t>
            </w:r>
            <w:proofErr w:type="spellEnd"/>
          </w:p>
        </w:tc>
        <w:tc>
          <w:tcPr>
            <w:tcW w:w="2091" w:type="dxa"/>
          </w:tcPr>
          <w:p w14:paraId="2EA35478" w14:textId="7E9B66FD" w:rsidR="000C1516" w:rsidRPr="00B9405B" w:rsidRDefault="000C1516" w:rsidP="000C1516">
            <w:proofErr w:type="spellStart"/>
            <w:r w:rsidRPr="007911FE">
              <w:t>Дата</w:t>
            </w:r>
            <w:proofErr w:type="spellEnd"/>
            <w:r w:rsidRPr="007911FE">
              <w:t xml:space="preserve"> </w:t>
            </w:r>
            <w:proofErr w:type="spellStart"/>
            <w:r w:rsidRPr="007911FE">
              <w:t>изменения</w:t>
            </w:r>
            <w:proofErr w:type="spellEnd"/>
          </w:p>
        </w:tc>
      </w:tr>
      <w:tr w:rsidR="000C1516" w:rsidRPr="00DD790D" w14:paraId="2D79F0CE" w14:textId="77777777" w:rsidTr="000C1516">
        <w:tc>
          <w:tcPr>
            <w:tcW w:w="2092" w:type="dxa"/>
          </w:tcPr>
          <w:p w14:paraId="638F9548" w14:textId="2ACAF80A" w:rsidR="000C1516" w:rsidRPr="00B9405B" w:rsidRDefault="000C1516" w:rsidP="000C1516">
            <w:proofErr w:type="spellStart"/>
            <w:r w:rsidRPr="007911FE">
              <w:t>Дата</w:t>
            </w:r>
            <w:proofErr w:type="spellEnd"/>
            <w:r w:rsidRPr="007911FE">
              <w:t xml:space="preserve"> </w:t>
            </w:r>
            <w:proofErr w:type="spellStart"/>
            <w:r w:rsidRPr="007911FE">
              <w:t>загрузки</w:t>
            </w:r>
            <w:proofErr w:type="spellEnd"/>
            <w:r w:rsidRPr="007911FE">
              <w:t xml:space="preserve"> </w:t>
            </w:r>
            <w:proofErr w:type="spellStart"/>
            <w:r w:rsidRPr="007911FE">
              <w:t>зарплатного</w:t>
            </w:r>
            <w:proofErr w:type="spellEnd"/>
            <w:r w:rsidRPr="007911FE">
              <w:t xml:space="preserve"> </w:t>
            </w:r>
            <w:proofErr w:type="spellStart"/>
            <w:r w:rsidRPr="007911FE">
              <w:t>события</w:t>
            </w:r>
            <w:proofErr w:type="spellEnd"/>
          </w:p>
        </w:tc>
        <w:tc>
          <w:tcPr>
            <w:tcW w:w="2092" w:type="dxa"/>
          </w:tcPr>
          <w:p w14:paraId="165EC55F" w14:textId="479A627C" w:rsidR="000C1516" w:rsidRPr="00B9405B" w:rsidRDefault="000C1516" w:rsidP="000C1516">
            <w:proofErr w:type="spellStart"/>
            <w:r w:rsidRPr="007911FE">
              <w:t>employee_salary_history.load_date</w:t>
            </w:r>
            <w:proofErr w:type="spellEnd"/>
          </w:p>
        </w:tc>
        <w:tc>
          <w:tcPr>
            <w:tcW w:w="2091" w:type="dxa"/>
          </w:tcPr>
          <w:p w14:paraId="4CC69BA9" w14:textId="08C11A7F" w:rsidR="000C1516" w:rsidRPr="00B9405B" w:rsidRDefault="000C1516" w:rsidP="000C1516">
            <w:proofErr w:type="spellStart"/>
            <w:r w:rsidRPr="007911FE">
              <w:t>load_date</w:t>
            </w:r>
            <w:proofErr w:type="spellEnd"/>
          </w:p>
        </w:tc>
        <w:tc>
          <w:tcPr>
            <w:tcW w:w="2091" w:type="dxa"/>
          </w:tcPr>
          <w:p w14:paraId="7A4E8D8A" w14:textId="73223FBE" w:rsidR="000C1516" w:rsidRPr="00B9405B" w:rsidRDefault="000C1516" w:rsidP="000C1516">
            <w:proofErr w:type="spellStart"/>
            <w:r w:rsidRPr="007911FE">
              <w:t>salary_change.load_date</w:t>
            </w:r>
            <w:proofErr w:type="spellEnd"/>
          </w:p>
        </w:tc>
        <w:tc>
          <w:tcPr>
            <w:tcW w:w="2091" w:type="dxa"/>
          </w:tcPr>
          <w:p w14:paraId="3298DD98" w14:textId="03F4526A" w:rsidR="000C1516" w:rsidRPr="00B9405B" w:rsidRDefault="000C1516" w:rsidP="000C1516">
            <w:proofErr w:type="spellStart"/>
            <w:r w:rsidRPr="007911FE">
              <w:t>Дата</w:t>
            </w:r>
            <w:proofErr w:type="spellEnd"/>
            <w:r w:rsidRPr="007911FE">
              <w:t xml:space="preserve"> </w:t>
            </w:r>
            <w:proofErr w:type="spellStart"/>
            <w:r w:rsidRPr="007911FE">
              <w:t>загрузки</w:t>
            </w:r>
            <w:proofErr w:type="spellEnd"/>
            <w:r w:rsidRPr="007911FE">
              <w:t xml:space="preserve"> </w:t>
            </w:r>
            <w:proofErr w:type="spellStart"/>
            <w:r w:rsidRPr="007911FE">
              <w:t>источника</w:t>
            </w:r>
            <w:proofErr w:type="spellEnd"/>
          </w:p>
        </w:tc>
      </w:tr>
    </w:tbl>
    <w:p w14:paraId="6D354FED" w14:textId="77777777" w:rsidR="007841E7" w:rsidRPr="007841E7" w:rsidRDefault="007841E7" w:rsidP="00C227AC"/>
    <w:p w14:paraId="315556F5" w14:textId="308AE71B" w:rsidR="00BD3EE4" w:rsidRPr="00C44DD9" w:rsidRDefault="002113FF" w:rsidP="00D3401F">
      <w:pPr>
        <w:pStyle w:val="1"/>
        <w:numPr>
          <w:ilvl w:val="0"/>
          <w:numId w:val="2"/>
        </w:numPr>
        <w:rPr>
          <w:lang w:val="ru-RU"/>
        </w:rPr>
      </w:pPr>
      <w:r w:rsidRPr="00C44DD9">
        <w:rPr>
          <w:lang w:val="ru-RU"/>
        </w:rPr>
        <w:t>СХЕМА ОБМЕНА</w:t>
      </w:r>
    </w:p>
    <w:p w14:paraId="2B56B24D" w14:textId="32DC78D2" w:rsidR="00BD3EE4" w:rsidRPr="00C44DD9" w:rsidRDefault="005A0E1B">
      <w:pPr>
        <w:rPr>
          <w:lang w:val="ru-RU"/>
        </w:rPr>
      </w:pPr>
      <w:r w:rsidRPr="005A0E1B">
        <w:rPr>
          <w:noProof/>
          <w:lang w:val="ru-RU" w:eastAsia="ru-RU"/>
        </w:rPr>
        <w:drawing>
          <wp:inline distT="0" distB="0" distL="0" distR="0" wp14:anchorId="4F13D453" wp14:editId="1694EA44">
            <wp:extent cx="6646545" cy="2200275"/>
            <wp:effectExtent l="0" t="0" r="190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AE4D" w14:textId="4A4AA7DD" w:rsidR="002074AE" w:rsidRPr="00C44DD9" w:rsidRDefault="002074AE" w:rsidP="002074AE">
      <w:pPr>
        <w:rPr>
          <w:lang w:val="ru-RU"/>
        </w:rPr>
      </w:pPr>
    </w:p>
    <w:p w14:paraId="74903BCE" w14:textId="77777777" w:rsidR="00F14FCD" w:rsidRPr="00C44DD9" w:rsidRDefault="00F14FCD" w:rsidP="00AC0692">
      <w:pPr>
        <w:pStyle w:val="1"/>
        <w:numPr>
          <w:ilvl w:val="0"/>
          <w:numId w:val="8"/>
        </w:numPr>
        <w:rPr>
          <w:lang w:val="ru-RU"/>
        </w:rPr>
      </w:pPr>
      <w:r w:rsidRPr="00C44DD9">
        <w:rPr>
          <w:lang w:val="ru-RU"/>
        </w:rPr>
        <w:t xml:space="preserve">Количество пользователей в системе 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645"/>
        <w:gridCol w:w="9822"/>
      </w:tblGrid>
      <w:tr w:rsidR="00F14FCD" w:rsidRPr="00540BC2" w14:paraId="579B22A5" w14:textId="77777777" w:rsidTr="00F14F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hideMark/>
          </w:tcPr>
          <w:p w14:paraId="5C5333F6" w14:textId="796A7A54" w:rsidR="00F14FCD" w:rsidRPr="00C44DD9" w:rsidRDefault="00F14FCD">
            <w:pPr>
              <w:rPr>
                <w:lang w:val="ru-RU"/>
              </w:rPr>
            </w:pPr>
            <w:r w:rsidRPr="00C44DD9">
              <w:rPr>
                <w:noProof/>
                <w:lang w:val="ru-RU" w:eastAsia="ru-RU"/>
              </w:rPr>
              <mc:AlternateContent>
                <mc:Choice Requires="wpg">
                  <w:drawing>
                    <wp:inline distT="0" distB="0" distL="0" distR="0" wp14:anchorId="056B41E8" wp14:editId="76BE30FE">
                      <wp:extent cx="141605" cy="141605"/>
                      <wp:effectExtent l="0" t="0" r="1270" b="1270"/>
                      <wp:docPr id="12" name="Группа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14" name="Прямоугольник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Полилиния 18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1373 w 541"/>
                                    <a:gd name="T1" fmla="*/ 35727 h 2151"/>
                                    <a:gd name="T2" fmla="*/ 23392 w 541"/>
                                    <a:gd name="T3" fmla="*/ 35727 h 2151"/>
                                    <a:gd name="T4" fmla="*/ 23392 w 541"/>
                                    <a:gd name="T5" fmla="*/ 97155 h 2151"/>
                                    <a:gd name="T6" fmla="*/ 1373 w 541"/>
                                    <a:gd name="T7" fmla="*/ 97155 h 2151"/>
                                    <a:gd name="T8" fmla="*/ 1373 w 541"/>
                                    <a:gd name="T9" fmla="*/ 35727 h 2151"/>
                                    <a:gd name="T10" fmla="*/ 12405 w 541"/>
                                    <a:gd name="T11" fmla="*/ 0 h 2151"/>
                                    <a:gd name="T12" fmla="*/ 14236 w 541"/>
                                    <a:gd name="T13" fmla="*/ 136 h 2151"/>
                                    <a:gd name="T14" fmla="*/ 15976 w 541"/>
                                    <a:gd name="T15" fmla="*/ 497 h 2151"/>
                                    <a:gd name="T16" fmla="*/ 17578 w 541"/>
                                    <a:gd name="T17" fmla="*/ 1174 h 2151"/>
                                    <a:gd name="T18" fmla="*/ 19135 w 541"/>
                                    <a:gd name="T19" fmla="*/ 1987 h 2151"/>
                                    <a:gd name="T20" fmla="*/ 20462 w 541"/>
                                    <a:gd name="T21" fmla="*/ 2981 h 2151"/>
                                    <a:gd name="T22" fmla="*/ 21744 w 541"/>
                                    <a:gd name="T23" fmla="*/ 4201 h 2151"/>
                                    <a:gd name="T24" fmla="*/ 22751 w 541"/>
                                    <a:gd name="T25" fmla="*/ 5556 h 2151"/>
                                    <a:gd name="T26" fmla="*/ 23621 w 541"/>
                                    <a:gd name="T27" fmla="*/ 7091 h 2151"/>
                                    <a:gd name="T28" fmla="*/ 24261 w 541"/>
                                    <a:gd name="T29" fmla="*/ 8717 h 2151"/>
                                    <a:gd name="T30" fmla="*/ 24628 w 541"/>
                                    <a:gd name="T31" fmla="*/ 10388 h 2151"/>
                                    <a:gd name="T32" fmla="*/ 24765 w 541"/>
                                    <a:gd name="T33" fmla="*/ 12195 h 2151"/>
                                    <a:gd name="T34" fmla="*/ 24628 w 541"/>
                                    <a:gd name="T35" fmla="*/ 14002 h 2151"/>
                                    <a:gd name="T36" fmla="*/ 24261 w 541"/>
                                    <a:gd name="T37" fmla="*/ 15673 h 2151"/>
                                    <a:gd name="T38" fmla="*/ 23621 w 541"/>
                                    <a:gd name="T39" fmla="*/ 17344 h 2151"/>
                                    <a:gd name="T40" fmla="*/ 22751 w 541"/>
                                    <a:gd name="T41" fmla="*/ 18835 h 2151"/>
                                    <a:gd name="T42" fmla="*/ 21744 w 541"/>
                                    <a:gd name="T43" fmla="*/ 20190 h 2151"/>
                                    <a:gd name="T44" fmla="*/ 20462 w 541"/>
                                    <a:gd name="T45" fmla="*/ 21409 h 2151"/>
                                    <a:gd name="T46" fmla="*/ 19135 w 541"/>
                                    <a:gd name="T47" fmla="*/ 22403 h 2151"/>
                                    <a:gd name="T48" fmla="*/ 17578 w 541"/>
                                    <a:gd name="T49" fmla="*/ 23261 h 2151"/>
                                    <a:gd name="T50" fmla="*/ 15976 w 541"/>
                                    <a:gd name="T51" fmla="*/ 23894 h 2151"/>
                                    <a:gd name="T52" fmla="*/ 14236 w 541"/>
                                    <a:gd name="T53" fmla="*/ 24300 h 2151"/>
                                    <a:gd name="T54" fmla="*/ 12405 w 541"/>
                                    <a:gd name="T55" fmla="*/ 24390 h 2151"/>
                                    <a:gd name="T56" fmla="*/ 10574 w 541"/>
                                    <a:gd name="T57" fmla="*/ 24300 h 2151"/>
                                    <a:gd name="T58" fmla="*/ 8835 w 541"/>
                                    <a:gd name="T59" fmla="*/ 23894 h 2151"/>
                                    <a:gd name="T60" fmla="*/ 7187 w 541"/>
                                    <a:gd name="T61" fmla="*/ 23261 h 2151"/>
                                    <a:gd name="T62" fmla="*/ 5722 w 541"/>
                                    <a:gd name="T63" fmla="*/ 22403 h 2151"/>
                                    <a:gd name="T64" fmla="*/ 4303 w 541"/>
                                    <a:gd name="T65" fmla="*/ 21409 h 2151"/>
                                    <a:gd name="T66" fmla="*/ 3113 w 541"/>
                                    <a:gd name="T67" fmla="*/ 20190 h 2151"/>
                                    <a:gd name="T68" fmla="*/ 2014 w 541"/>
                                    <a:gd name="T69" fmla="*/ 18835 h 2151"/>
                                    <a:gd name="T70" fmla="*/ 1190 w 541"/>
                                    <a:gd name="T71" fmla="*/ 17344 h 2151"/>
                                    <a:gd name="T72" fmla="*/ 595 w 541"/>
                                    <a:gd name="T73" fmla="*/ 15673 h 2151"/>
                                    <a:gd name="T74" fmla="*/ 137 w 541"/>
                                    <a:gd name="T75" fmla="*/ 14002 h 2151"/>
                                    <a:gd name="T76" fmla="*/ 0 w 541"/>
                                    <a:gd name="T77" fmla="*/ 12195 h 2151"/>
                                    <a:gd name="T78" fmla="*/ 137 w 541"/>
                                    <a:gd name="T79" fmla="*/ 10388 h 2151"/>
                                    <a:gd name="T80" fmla="*/ 595 w 541"/>
                                    <a:gd name="T81" fmla="*/ 8717 h 2151"/>
                                    <a:gd name="T82" fmla="*/ 1190 w 541"/>
                                    <a:gd name="T83" fmla="*/ 7091 h 2151"/>
                                    <a:gd name="T84" fmla="*/ 2014 w 541"/>
                                    <a:gd name="T85" fmla="*/ 5556 h 2151"/>
                                    <a:gd name="T86" fmla="*/ 3113 w 541"/>
                                    <a:gd name="T87" fmla="*/ 4201 h 2151"/>
                                    <a:gd name="T88" fmla="*/ 4303 w 541"/>
                                    <a:gd name="T89" fmla="*/ 2981 h 2151"/>
                                    <a:gd name="T90" fmla="*/ 5722 w 541"/>
                                    <a:gd name="T91" fmla="*/ 1987 h 2151"/>
                                    <a:gd name="T92" fmla="*/ 7187 w 541"/>
                                    <a:gd name="T93" fmla="*/ 1174 h 2151"/>
                                    <a:gd name="T94" fmla="*/ 8835 w 541"/>
                                    <a:gd name="T95" fmla="*/ 497 h 2151"/>
                                    <a:gd name="T96" fmla="*/ 10574 w 541"/>
                                    <a:gd name="T97" fmla="*/ 136 h 2151"/>
                                    <a:gd name="T98" fmla="*/ 12405 w 541"/>
                                    <a:gd name="T99" fmla="*/ 0 h 2151"/>
                                    <a:gd name="T100" fmla="*/ 0 60000 65536"/>
                                    <a:gd name="T101" fmla="*/ 0 60000 65536"/>
                                    <a:gd name="T102" fmla="*/ 0 60000 65536"/>
                                    <a:gd name="T103" fmla="*/ 0 60000 65536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</a:gdLst>
                                  <a:ahLst/>
                                  <a:cxnLst>
                                    <a:cxn ang="T100">
                                      <a:pos x="T0" y="T1"/>
                                    </a:cxn>
                                    <a:cxn ang="T101">
                                      <a:pos x="T2" y="T3"/>
                                    </a:cxn>
                                    <a:cxn ang="T102">
                                      <a:pos x="T4" y="T5"/>
                                    </a:cxn>
                                    <a:cxn ang="T103">
                                      <a:pos x="T6" y="T7"/>
                                    </a:cxn>
                                    <a:cxn ang="T104">
                                      <a:pos x="T8" y="T9"/>
                                    </a:cxn>
                                    <a:cxn ang="T105">
                                      <a:pos x="T10" y="T11"/>
                                    </a:cxn>
                                    <a:cxn ang="T106">
                                      <a:pos x="T12" y="T13"/>
                                    </a:cxn>
                                    <a:cxn ang="T107">
                                      <a:pos x="T14" y="T15"/>
                                    </a:cxn>
                                    <a:cxn ang="T108">
                                      <a:pos x="T16" y="T17"/>
                                    </a:cxn>
                                    <a:cxn ang="T109">
                                      <a:pos x="T18" y="T19"/>
                                    </a:cxn>
                                    <a:cxn ang="T110">
                                      <a:pos x="T20" y="T21"/>
                                    </a:cxn>
                                    <a:cxn ang="T111">
                                      <a:pos x="T22" y="T23"/>
                                    </a:cxn>
                                    <a:cxn ang="T112">
                                      <a:pos x="T24" y="T25"/>
                                    </a:cxn>
                                    <a:cxn ang="T113">
                                      <a:pos x="T26" y="T27"/>
                                    </a:cxn>
                                    <a:cxn ang="T114">
                                      <a:pos x="T28" y="T29"/>
                                    </a:cxn>
                                    <a:cxn ang="T115">
                                      <a:pos x="T30" y="T31"/>
                                    </a:cxn>
                                    <a:cxn ang="T116">
                                      <a:pos x="T32" y="T33"/>
                                    </a:cxn>
                                    <a:cxn ang="T117">
                                      <a:pos x="T34" y="T35"/>
                                    </a:cxn>
                                    <a:cxn ang="T118">
                                      <a:pos x="T36" y="T37"/>
                                    </a:cxn>
                                    <a:cxn ang="T119">
                                      <a:pos x="T38" y="T39"/>
                                    </a:cxn>
                                    <a:cxn ang="T120">
                                      <a:pos x="T40" y="T41"/>
                                    </a:cxn>
                                    <a:cxn ang="T121">
                                      <a:pos x="T42" y="T43"/>
                                    </a:cxn>
                                    <a:cxn ang="T122">
                                      <a:pos x="T44" y="T45"/>
                                    </a:cxn>
                                    <a:cxn ang="T123">
                                      <a:pos x="T46" y="T47"/>
                                    </a:cxn>
                                    <a:cxn ang="T124">
                                      <a:pos x="T48" y="T49"/>
                                    </a:cxn>
                                    <a:cxn ang="T125">
                                      <a:pos x="T50" y="T51"/>
                                    </a:cxn>
                                    <a:cxn ang="T126">
                                      <a:pos x="T52" y="T53"/>
                                    </a:cxn>
                                    <a:cxn ang="T127">
                                      <a:pos x="T54" y="T55"/>
                                    </a:cxn>
                                    <a:cxn ang="T128">
                                      <a:pos x="T56" y="T57"/>
                                    </a:cxn>
                                    <a:cxn ang="T129">
                                      <a:pos x="T58" y="T59"/>
                                    </a:cxn>
                                    <a:cxn ang="T130">
                                      <a:pos x="T60" y="T61"/>
                                    </a:cxn>
                                    <a:cxn ang="T131">
                                      <a:pos x="T62" y="T63"/>
                                    </a:cxn>
                                    <a:cxn ang="T132">
                                      <a:pos x="T64" y="T65"/>
                                    </a:cxn>
                                    <a:cxn ang="T133">
                                      <a:pos x="T66" y="T67"/>
                                    </a:cxn>
                                    <a:cxn ang="T134">
                                      <a:pos x="T68" y="T69"/>
                                    </a:cxn>
                                    <a:cxn ang="T135">
                                      <a:pos x="T70" y="T71"/>
                                    </a:cxn>
                                    <a:cxn ang="T136">
                                      <a:pos x="T72" y="T73"/>
                                    </a:cxn>
                                    <a:cxn ang="T137">
                                      <a:pos x="T74" y="T75"/>
                                    </a:cxn>
                                    <a:cxn ang="T138">
                                      <a:pos x="T76" y="T77"/>
                                    </a:cxn>
                                    <a:cxn ang="T139">
                                      <a:pos x="T78" y="T79"/>
                                    </a:cxn>
                                    <a:cxn ang="T140">
                                      <a:pos x="T80" y="T81"/>
                                    </a:cxn>
                                    <a:cxn ang="T141">
                                      <a:pos x="T82" y="T83"/>
                                    </a:cxn>
                                    <a:cxn ang="T142">
                                      <a:pos x="T84" y="T85"/>
                                    </a:cxn>
                                    <a:cxn ang="T143">
                                      <a:pos x="T86" y="T87"/>
                                    </a:cxn>
                                    <a:cxn ang="T144">
                                      <a:pos x="T88" y="T89"/>
                                    </a:cxn>
                                    <a:cxn ang="T145">
                                      <a:pos x="T90" y="T91"/>
                                    </a:cxn>
                                    <a:cxn ang="T146">
                                      <a:pos x="T92" y="T93"/>
                                    </a:cxn>
                                    <a:cxn ang="T147">
                                      <a:pos x="T94" y="T95"/>
                                    </a:cxn>
                                    <a:cxn ang="T148">
                                      <a:pos x="T96" y="T97"/>
                                    </a:cxn>
                                    <a:cxn ang="T149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group w14:anchorId="0D450529" id="Группа 12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">
                      <v:rect id="Прямоугольник 20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" fillcolor="#5b9bd5 [3204]" stroked="f" strokeweight="0"/>
                      <v:shape id="Полилиния 18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62851,1613694;1070800,1613694;1070800,4388235;62851,4388235;62851,1613694;567855,0;651672,6143;731323,22448;804657,53026;875930,89748;936675,134644;995361,189748;1041458,250950;1081283,320282;1110580,393724;1127380,469199;1133651,550816;1127380,632433;1110580,707908;1081283,783383;1041458,850727;995361,911929;936675,966988;875930,1011884;804657,1050638;731323,1079229;651672,1097567;567855,1101632;484039,1097567;404434,1079229;328995,1050638;261932,1011884;196976,966988;142502,911929;92194,850727;54474,783383;27237,707908;6271,632433;0,550816;6271,469199;27237,393724;54474,320282;92194,250950;142502,189748;196976,134644;261932,89748;328995,53026;404434,22448;484039,6143;56785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  <w:hideMark/>
          </w:tcPr>
          <w:p w14:paraId="7EFD5462" w14:textId="77777777" w:rsidR="00F14FCD" w:rsidRPr="00C44DD9" w:rsidRDefault="00F14FCD">
            <w:pPr>
              <w:pStyle w:val="a"/>
              <w:numPr>
                <w:ilvl w:val="0"/>
                <w:numId w:val="0"/>
              </w:numPr>
              <w:tabs>
                <w:tab w:val="left" w:pos="708"/>
              </w:tabs>
              <w:ind w:left="432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ru-RU"/>
              </w:rPr>
            </w:pPr>
            <w:r w:rsidRPr="00C44DD9">
              <w:rPr>
                <w:i/>
                <w:lang w:val="ru-RU"/>
              </w:rPr>
              <w:t>1 - Планируемое количество пользователей в системе; 2 - Максимальное количество пользователей в системе; 3 – количество пользователей, одновременно находящихся в системе.</w:t>
            </w:r>
          </w:p>
        </w:tc>
      </w:tr>
    </w:tbl>
    <w:p w14:paraId="758CF545" w14:textId="77777777" w:rsidR="00F14FCD" w:rsidRPr="00C44DD9" w:rsidRDefault="00F14FCD" w:rsidP="00F14FCD">
      <w:pPr>
        <w:rPr>
          <w:lang w:val="ru-RU"/>
        </w:rPr>
      </w:pPr>
    </w:p>
    <w:tbl>
      <w:tblPr>
        <w:tblStyle w:val="ad"/>
        <w:tblW w:w="5000" w:type="pct"/>
        <w:tblLook w:val="06A0" w:firstRow="1" w:lastRow="0" w:firstColumn="1" w:lastColumn="0" w:noHBand="1" w:noVBand="1"/>
      </w:tblPr>
      <w:tblGrid>
        <w:gridCol w:w="3447"/>
        <w:gridCol w:w="3618"/>
        <w:gridCol w:w="3392"/>
      </w:tblGrid>
      <w:tr w:rsidR="00F14FCD" w:rsidRPr="00C44DD9" w14:paraId="10C14420" w14:textId="77777777" w:rsidTr="00F14F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3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hideMark/>
          </w:tcPr>
          <w:p w14:paraId="3BAA5665" w14:textId="77777777" w:rsidR="00F14FCD" w:rsidRPr="00C44DD9" w:rsidRDefault="00F14FCD">
            <w:pPr>
              <w:jc w:val="center"/>
              <w:rPr>
                <w:lang w:val="ru-RU"/>
              </w:rPr>
            </w:pPr>
            <w:r w:rsidRPr="00C44DD9">
              <w:rPr>
                <w:lang w:val="ru-RU"/>
              </w:rPr>
              <w:t>Количество</w:t>
            </w:r>
          </w:p>
        </w:tc>
      </w:tr>
      <w:tr w:rsidR="00F14FCD" w:rsidRPr="00C44DD9" w14:paraId="320D7EF6" w14:textId="77777777" w:rsidTr="00F14FCD">
        <w:tc>
          <w:tcPr>
            <w:tcW w:w="1648" w:type="pct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hideMark/>
          </w:tcPr>
          <w:p w14:paraId="615F3486" w14:textId="77777777" w:rsidR="00F14FCD" w:rsidRPr="00C44DD9" w:rsidRDefault="00F14FCD">
            <w:pPr>
              <w:jc w:val="center"/>
              <w:rPr>
                <w:b/>
                <w:lang w:val="ru-RU"/>
              </w:rPr>
            </w:pPr>
            <w:r w:rsidRPr="00C44DD9">
              <w:rPr>
                <w:b/>
                <w:lang w:val="ru-RU"/>
              </w:rPr>
              <w:t>Планируемое</w:t>
            </w:r>
          </w:p>
        </w:tc>
        <w:tc>
          <w:tcPr>
            <w:tcW w:w="1730" w:type="pct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hideMark/>
          </w:tcPr>
          <w:p w14:paraId="1C6EDBAA" w14:textId="77777777" w:rsidR="00F14FCD" w:rsidRPr="00C44DD9" w:rsidRDefault="00F14FCD">
            <w:pPr>
              <w:jc w:val="center"/>
              <w:rPr>
                <w:b/>
                <w:lang w:val="ru-RU"/>
              </w:rPr>
            </w:pPr>
            <w:r w:rsidRPr="00C44DD9">
              <w:rPr>
                <w:b/>
                <w:lang w:val="ru-RU"/>
              </w:rPr>
              <w:t>Максимальное</w:t>
            </w:r>
          </w:p>
        </w:tc>
        <w:tc>
          <w:tcPr>
            <w:tcW w:w="1622" w:type="pct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hideMark/>
          </w:tcPr>
          <w:p w14:paraId="63EDBA35" w14:textId="77777777" w:rsidR="00F14FCD" w:rsidRPr="00C44DD9" w:rsidRDefault="00F14FCD">
            <w:pPr>
              <w:jc w:val="center"/>
              <w:rPr>
                <w:b/>
                <w:lang w:val="ru-RU"/>
              </w:rPr>
            </w:pPr>
            <w:r w:rsidRPr="00C44DD9">
              <w:rPr>
                <w:b/>
                <w:lang w:val="ru-RU"/>
              </w:rPr>
              <w:t>Одновременное</w:t>
            </w:r>
          </w:p>
        </w:tc>
      </w:tr>
      <w:tr w:rsidR="00367C1F" w:rsidRPr="00C44DD9" w14:paraId="00AE3A15" w14:textId="77777777" w:rsidTr="00F14FCD">
        <w:tc>
          <w:tcPr>
            <w:tcW w:w="1648" w:type="pct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</w:tcPr>
          <w:p w14:paraId="4ACC78EF" w14:textId="60DC533F" w:rsidR="00367C1F" w:rsidRPr="00C44DD9" w:rsidRDefault="00367C1F" w:rsidP="00367C1F">
            <w:pPr>
              <w:rPr>
                <w:lang w:val="ru-RU"/>
              </w:rPr>
            </w:pPr>
            <w:r w:rsidRPr="007400DB">
              <w:t>3</w:t>
            </w:r>
          </w:p>
        </w:tc>
        <w:tc>
          <w:tcPr>
            <w:tcW w:w="1730" w:type="pct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</w:tcPr>
          <w:p w14:paraId="2148534D" w14:textId="7F728AD3" w:rsidR="00367C1F" w:rsidRPr="00C44DD9" w:rsidRDefault="00367C1F" w:rsidP="00367C1F">
            <w:pPr>
              <w:jc w:val="center"/>
              <w:rPr>
                <w:lang w:val="ru-RU"/>
              </w:rPr>
            </w:pPr>
            <w:r w:rsidRPr="007400DB">
              <w:t>10</w:t>
            </w:r>
          </w:p>
        </w:tc>
        <w:tc>
          <w:tcPr>
            <w:tcW w:w="1622" w:type="pct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</w:tcPr>
          <w:p w14:paraId="6EB068B7" w14:textId="6844B2EA" w:rsidR="00367C1F" w:rsidRPr="00C44DD9" w:rsidRDefault="00367C1F" w:rsidP="00367C1F">
            <w:pPr>
              <w:jc w:val="center"/>
              <w:rPr>
                <w:lang w:val="ru-RU"/>
              </w:rPr>
            </w:pPr>
            <w:r w:rsidRPr="007400DB">
              <w:t>3</w:t>
            </w:r>
          </w:p>
        </w:tc>
      </w:tr>
    </w:tbl>
    <w:p w14:paraId="36F6E603" w14:textId="77777777" w:rsidR="00F14FCD" w:rsidRPr="00C44DD9" w:rsidRDefault="00F14FCD" w:rsidP="00F14FCD">
      <w:pPr>
        <w:rPr>
          <w:lang w:val="ru-RU"/>
        </w:rPr>
      </w:pPr>
    </w:p>
    <w:p w14:paraId="5FCE47BE" w14:textId="20C93F31" w:rsidR="000E0930" w:rsidRPr="00C44DD9" w:rsidRDefault="00755696" w:rsidP="00461FA3">
      <w:pPr>
        <w:pStyle w:val="1"/>
        <w:numPr>
          <w:ilvl w:val="0"/>
          <w:numId w:val="2"/>
        </w:numPr>
        <w:rPr>
          <w:lang w:val="ru-RU"/>
        </w:rPr>
      </w:pPr>
      <w:r w:rsidRPr="00C44DD9">
        <w:rPr>
          <w:lang w:val="ru-RU"/>
        </w:rPr>
        <w:lastRenderedPageBreak/>
        <w:t>Доступ к информационной системе</w:t>
      </w:r>
    </w:p>
    <w:p w14:paraId="0CE13A99" w14:textId="77777777" w:rsidR="000E0930" w:rsidRPr="00C44DD9" w:rsidRDefault="000E0930" w:rsidP="000E0930">
      <w:pPr>
        <w:rPr>
          <w:lang w:val="ru-RU"/>
        </w:rPr>
      </w:pPr>
    </w:p>
    <w:tbl>
      <w:tblPr>
        <w:tblStyle w:val="ad"/>
        <w:tblW w:w="5000" w:type="pct"/>
        <w:tblLook w:val="06A0" w:firstRow="1" w:lastRow="0" w:firstColumn="1" w:lastColumn="0" w:noHBand="1" w:noVBand="1"/>
      </w:tblPr>
      <w:tblGrid>
        <w:gridCol w:w="642"/>
        <w:gridCol w:w="5413"/>
        <w:gridCol w:w="4402"/>
      </w:tblGrid>
      <w:tr w:rsidR="00875CBD" w:rsidRPr="00540BC2" w14:paraId="7A0951D7" w14:textId="77777777" w:rsidTr="00875C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7" w:type="pct"/>
          </w:tcPr>
          <w:p w14:paraId="3791B887" w14:textId="77777777" w:rsidR="00875CBD" w:rsidRPr="00C44DD9" w:rsidRDefault="00875CBD" w:rsidP="00655760">
            <w:pPr>
              <w:jc w:val="center"/>
              <w:rPr>
                <w:lang w:val="ru-RU"/>
              </w:rPr>
            </w:pPr>
            <w:r w:rsidRPr="00C44DD9">
              <w:rPr>
                <w:lang w:val="ru-RU"/>
              </w:rPr>
              <w:t>п/п</w:t>
            </w:r>
          </w:p>
        </w:tc>
        <w:tc>
          <w:tcPr>
            <w:tcW w:w="2588" w:type="pct"/>
          </w:tcPr>
          <w:p w14:paraId="6C60EEAE" w14:textId="77777777" w:rsidR="00875CBD" w:rsidRPr="00C44DD9" w:rsidRDefault="00875CBD" w:rsidP="00755696">
            <w:pPr>
              <w:jc w:val="center"/>
              <w:rPr>
                <w:lang w:val="ru-RU"/>
              </w:rPr>
            </w:pPr>
            <w:r w:rsidRPr="00C44DD9">
              <w:rPr>
                <w:lang w:val="ru-RU"/>
              </w:rPr>
              <w:t xml:space="preserve">Функциональная возможность системы </w:t>
            </w:r>
          </w:p>
        </w:tc>
        <w:tc>
          <w:tcPr>
            <w:tcW w:w="2105" w:type="pct"/>
          </w:tcPr>
          <w:p w14:paraId="5DB168AB" w14:textId="77777777" w:rsidR="00875CBD" w:rsidRPr="00C44DD9" w:rsidRDefault="00875CBD" w:rsidP="00655760">
            <w:pPr>
              <w:jc w:val="center"/>
              <w:rPr>
                <w:lang w:val="ru-RU"/>
              </w:rPr>
            </w:pPr>
            <w:r w:rsidRPr="00C44DD9">
              <w:rPr>
                <w:lang w:val="ru-RU"/>
              </w:rPr>
              <w:t>Перечень ролей, у которых есть доступ</w:t>
            </w:r>
          </w:p>
        </w:tc>
      </w:tr>
      <w:tr w:rsidR="005A3E07" w:rsidRPr="005A3E07" w14:paraId="1EEC508B" w14:textId="77777777" w:rsidTr="00875CBD">
        <w:tc>
          <w:tcPr>
            <w:tcW w:w="307" w:type="pct"/>
          </w:tcPr>
          <w:p w14:paraId="5295B09F" w14:textId="5915B7B3" w:rsidR="005A3E07" w:rsidRPr="00C44DD9" w:rsidRDefault="005A3E07" w:rsidP="005A3E07">
            <w:pPr>
              <w:rPr>
                <w:b/>
                <w:lang w:val="ru-RU"/>
              </w:rPr>
            </w:pPr>
            <w:r w:rsidRPr="00C44DD9">
              <w:rPr>
                <w:b/>
                <w:lang w:val="ru-RU"/>
              </w:rPr>
              <w:t>1</w:t>
            </w:r>
          </w:p>
        </w:tc>
        <w:tc>
          <w:tcPr>
            <w:tcW w:w="2588" w:type="pct"/>
          </w:tcPr>
          <w:p w14:paraId="53A5A5FE" w14:textId="683D356C" w:rsidR="005A3E07" w:rsidRPr="00C44DD9" w:rsidRDefault="005A3E07" w:rsidP="005A3E07">
            <w:pPr>
              <w:jc w:val="center"/>
              <w:rPr>
                <w:lang w:val="ru-RU"/>
              </w:rPr>
            </w:pPr>
            <w:r w:rsidRPr="005A3E07">
              <w:rPr>
                <w:lang w:val="ru-RU"/>
              </w:rPr>
              <w:t xml:space="preserve">Просмотр </w:t>
            </w:r>
            <w:proofErr w:type="spellStart"/>
            <w:r w:rsidRPr="005A3E07">
              <w:rPr>
                <w:lang w:val="ru-RU"/>
              </w:rPr>
              <w:t>дашборда</w:t>
            </w:r>
            <w:proofErr w:type="spellEnd"/>
            <w:r w:rsidRPr="005A3E07">
              <w:rPr>
                <w:lang w:val="ru-RU"/>
              </w:rPr>
              <w:t xml:space="preserve"> «Текучка» в </w:t>
            </w:r>
            <w:r w:rsidRPr="00373561">
              <w:t>Power</w:t>
            </w:r>
            <w:r w:rsidRPr="005A3E07">
              <w:rPr>
                <w:lang w:val="ru-RU"/>
              </w:rPr>
              <w:t xml:space="preserve"> </w:t>
            </w:r>
            <w:r w:rsidRPr="00373561">
              <w:t>BI</w:t>
            </w:r>
          </w:p>
        </w:tc>
        <w:tc>
          <w:tcPr>
            <w:tcW w:w="2105" w:type="pct"/>
          </w:tcPr>
          <w:p w14:paraId="14DDE023" w14:textId="0F3771DD" w:rsidR="005A3E07" w:rsidRPr="00C44DD9" w:rsidRDefault="005A3E07" w:rsidP="005A3E07">
            <w:pPr>
              <w:jc w:val="center"/>
              <w:rPr>
                <w:lang w:val="ru-RU"/>
              </w:rPr>
            </w:pPr>
            <w:r w:rsidRPr="00373561">
              <w:t>HR-</w:t>
            </w:r>
            <w:proofErr w:type="spellStart"/>
            <w:r w:rsidRPr="00373561">
              <w:t>директор</w:t>
            </w:r>
            <w:proofErr w:type="spellEnd"/>
          </w:p>
        </w:tc>
      </w:tr>
      <w:tr w:rsidR="005A3E07" w:rsidRPr="00C44DD9" w14:paraId="59257D74" w14:textId="77777777" w:rsidTr="00875CBD">
        <w:tc>
          <w:tcPr>
            <w:tcW w:w="307" w:type="pct"/>
          </w:tcPr>
          <w:p w14:paraId="6ADAB651" w14:textId="3135235F" w:rsidR="005A3E07" w:rsidRPr="00C44DD9" w:rsidRDefault="005A3E07" w:rsidP="005A3E07">
            <w:pPr>
              <w:rPr>
                <w:b/>
                <w:lang w:val="ru-RU"/>
              </w:rPr>
            </w:pPr>
            <w:r w:rsidRPr="00C44DD9">
              <w:rPr>
                <w:b/>
                <w:lang w:val="ru-RU"/>
              </w:rPr>
              <w:t>2</w:t>
            </w:r>
          </w:p>
        </w:tc>
        <w:tc>
          <w:tcPr>
            <w:tcW w:w="2588" w:type="pct"/>
          </w:tcPr>
          <w:p w14:paraId="639128C0" w14:textId="5D17E7E7" w:rsidR="005A3E07" w:rsidRPr="00C44DD9" w:rsidRDefault="005A3E07" w:rsidP="005A3E07">
            <w:pPr>
              <w:jc w:val="center"/>
              <w:rPr>
                <w:lang w:val="ru-RU"/>
              </w:rPr>
            </w:pPr>
            <w:r w:rsidRPr="005A3E07">
              <w:rPr>
                <w:lang w:val="ru-RU"/>
              </w:rPr>
              <w:t>Просмотр показателей количества завершённых назначений, причин увольнений и продолжительности работы</w:t>
            </w:r>
          </w:p>
        </w:tc>
        <w:tc>
          <w:tcPr>
            <w:tcW w:w="2105" w:type="pct"/>
          </w:tcPr>
          <w:p w14:paraId="52D53A2C" w14:textId="792860BB" w:rsidR="005A3E07" w:rsidRPr="00C44DD9" w:rsidRDefault="005A3E07" w:rsidP="005A3E07">
            <w:pPr>
              <w:jc w:val="center"/>
              <w:rPr>
                <w:lang w:val="ru-RU"/>
              </w:rPr>
            </w:pPr>
            <w:r w:rsidRPr="00373561">
              <w:t>HR-</w:t>
            </w:r>
            <w:proofErr w:type="spellStart"/>
            <w:r w:rsidRPr="00373561">
              <w:t>директор</w:t>
            </w:r>
            <w:proofErr w:type="spellEnd"/>
          </w:p>
        </w:tc>
      </w:tr>
      <w:tr w:rsidR="005A3E07" w:rsidRPr="005A3E07" w14:paraId="78775097" w14:textId="77777777" w:rsidTr="00875CBD">
        <w:tc>
          <w:tcPr>
            <w:tcW w:w="307" w:type="pct"/>
          </w:tcPr>
          <w:p w14:paraId="0E4AB252" w14:textId="5E9AC914" w:rsidR="005A3E07" w:rsidRPr="00C44DD9" w:rsidRDefault="005A3E07" w:rsidP="005A3E07">
            <w:pPr>
              <w:rPr>
                <w:b/>
                <w:lang w:val="ru-RU"/>
              </w:rPr>
            </w:pPr>
            <w:r w:rsidRPr="00C44DD9">
              <w:rPr>
                <w:b/>
                <w:lang w:val="ru-RU"/>
              </w:rPr>
              <w:t>3</w:t>
            </w:r>
          </w:p>
        </w:tc>
        <w:tc>
          <w:tcPr>
            <w:tcW w:w="2588" w:type="pct"/>
          </w:tcPr>
          <w:p w14:paraId="62A7ABD5" w14:textId="1D13E1A5" w:rsidR="005A3E07" w:rsidRPr="00C44DD9" w:rsidRDefault="005A3E07" w:rsidP="005A3E07">
            <w:pPr>
              <w:jc w:val="center"/>
              <w:rPr>
                <w:lang w:val="ru-RU"/>
              </w:rPr>
            </w:pPr>
            <w:r w:rsidRPr="005A3E07">
              <w:rPr>
                <w:lang w:val="ru-RU"/>
              </w:rPr>
              <w:t>Фильтрация данных по периоду, подразделению, должности и причине увольнения</w:t>
            </w:r>
          </w:p>
        </w:tc>
        <w:tc>
          <w:tcPr>
            <w:tcW w:w="2105" w:type="pct"/>
          </w:tcPr>
          <w:p w14:paraId="5578057C" w14:textId="1EC42639" w:rsidR="005A3E07" w:rsidRPr="00C44DD9" w:rsidRDefault="005A3E07" w:rsidP="005A3E07">
            <w:pPr>
              <w:jc w:val="center"/>
              <w:rPr>
                <w:lang w:val="ru-RU"/>
              </w:rPr>
            </w:pPr>
            <w:r w:rsidRPr="00373561">
              <w:t>HR-</w:t>
            </w:r>
            <w:proofErr w:type="spellStart"/>
            <w:r w:rsidRPr="00373561">
              <w:t>директор</w:t>
            </w:r>
            <w:proofErr w:type="spellEnd"/>
          </w:p>
        </w:tc>
      </w:tr>
      <w:tr w:rsidR="005A3E07" w:rsidRPr="00C44DD9" w14:paraId="6564A703" w14:textId="77777777" w:rsidTr="00875CBD">
        <w:tc>
          <w:tcPr>
            <w:tcW w:w="307" w:type="pct"/>
          </w:tcPr>
          <w:p w14:paraId="0785B54F" w14:textId="2175BE20" w:rsidR="005A3E07" w:rsidRPr="00C44DD9" w:rsidRDefault="005A3E07" w:rsidP="005A3E07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4</w:t>
            </w:r>
          </w:p>
        </w:tc>
        <w:tc>
          <w:tcPr>
            <w:tcW w:w="2588" w:type="pct"/>
          </w:tcPr>
          <w:p w14:paraId="2F893E4A" w14:textId="65FB23C8" w:rsidR="005A3E07" w:rsidRPr="00C44DD9" w:rsidRDefault="005A3E07" w:rsidP="005A3E07">
            <w:pPr>
              <w:jc w:val="center"/>
              <w:rPr>
                <w:lang w:val="ru-RU"/>
              </w:rPr>
            </w:pPr>
            <w:r w:rsidRPr="005A3E07">
              <w:rPr>
                <w:lang w:val="ru-RU"/>
              </w:rPr>
              <w:t xml:space="preserve">Просмотр </w:t>
            </w:r>
            <w:proofErr w:type="spellStart"/>
            <w:r w:rsidRPr="005A3E07">
              <w:rPr>
                <w:lang w:val="ru-RU"/>
              </w:rPr>
              <w:t>дашборда</w:t>
            </w:r>
            <w:proofErr w:type="spellEnd"/>
            <w:r w:rsidRPr="005A3E07">
              <w:rPr>
                <w:lang w:val="ru-RU"/>
              </w:rPr>
              <w:t xml:space="preserve"> «Изменение ЗП» в </w:t>
            </w:r>
            <w:r w:rsidRPr="00373561">
              <w:t>Power</w:t>
            </w:r>
            <w:r w:rsidRPr="005A3E07">
              <w:rPr>
                <w:lang w:val="ru-RU"/>
              </w:rPr>
              <w:t xml:space="preserve"> </w:t>
            </w:r>
            <w:r w:rsidRPr="00373561">
              <w:t>BI</w:t>
            </w:r>
          </w:p>
        </w:tc>
        <w:tc>
          <w:tcPr>
            <w:tcW w:w="2105" w:type="pct"/>
          </w:tcPr>
          <w:p w14:paraId="3F276544" w14:textId="6E98B002" w:rsidR="005A3E07" w:rsidRPr="00C44DD9" w:rsidRDefault="005A3E07" w:rsidP="005A3E07">
            <w:pPr>
              <w:jc w:val="center"/>
              <w:rPr>
                <w:lang w:val="ru-RU"/>
              </w:rPr>
            </w:pPr>
            <w:r w:rsidRPr="00373561">
              <w:t>C&amp;B-</w:t>
            </w:r>
            <w:proofErr w:type="spellStart"/>
            <w:r w:rsidRPr="00373561">
              <w:t>аналитик</w:t>
            </w:r>
            <w:proofErr w:type="spellEnd"/>
          </w:p>
        </w:tc>
      </w:tr>
      <w:tr w:rsidR="005A3E07" w:rsidRPr="005A3E07" w14:paraId="15BFD53A" w14:textId="77777777" w:rsidTr="00875CBD">
        <w:tc>
          <w:tcPr>
            <w:tcW w:w="307" w:type="pct"/>
          </w:tcPr>
          <w:p w14:paraId="6167F89A" w14:textId="4459F3B7" w:rsidR="005A3E07" w:rsidRPr="00C44DD9" w:rsidRDefault="005A3E07" w:rsidP="005A3E07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5</w:t>
            </w:r>
          </w:p>
        </w:tc>
        <w:tc>
          <w:tcPr>
            <w:tcW w:w="2588" w:type="pct"/>
          </w:tcPr>
          <w:p w14:paraId="6CB915F7" w14:textId="72A51C55" w:rsidR="005A3E07" w:rsidRPr="00C44DD9" w:rsidRDefault="005A3E07" w:rsidP="005A3E07">
            <w:pPr>
              <w:jc w:val="center"/>
              <w:rPr>
                <w:lang w:val="ru-RU"/>
              </w:rPr>
            </w:pPr>
            <w:r w:rsidRPr="005A3E07">
              <w:rPr>
                <w:lang w:val="ru-RU"/>
              </w:rPr>
              <w:t xml:space="preserve">Анализ процентов повышения и снижения заработной платы, причин изменений и условных </w:t>
            </w:r>
            <w:proofErr w:type="spellStart"/>
            <w:r w:rsidRPr="005A3E07">
              <w:rPr>
                <w:lang w:val="ru-RU"/>
              </w:rPr>
              <w:t>грейдов</w:t>
            </w:r>
            <w:proofErr w:type="spellEnd"/>
          </w:p>
        </w:tc>
        <w:tc>
          <w:tcPr>
            <w:tcW w:w="2105" w:type="pct"/>
          </w:tcPr>
          <w:p w14:paraId="138CA5C3" w14:textId="433CE064" w:rsidR="005A3E07" w:rsidRPr="00C44DD9" w:rsidRDefault="005A3E07" w:rsidP="005A3E07">
            <w:pPr>
              <w:jc w:val="center"/>
              <w:rPr>
                <w:lang w:val="ru-RU"/>
              </w:rPr>
            </w:pPr>
            <w:r w:rsidRPr="00373561">
              <w:t>C&amp;B-</w:t>
            </w:r>
            <w:proofErr w:type="spellStart"/>
            <w:r w:rsidRPr="00373561">
              <w:t>аналитик</w:t>
            </w:r>
            <w:proofErr w:type="spellEnd"/>
          </w:p>
        </w:tc>
      </w:tr>
      <w:tr w:rsidR="005A3E07" w:rsidRPr="00C44DD9" w14:paraId="32CB98D9" w14:textId="77777777" w:rsidTr="00875CBD">
        <w:tc>
          <w:tcPr>
            <w:tcW w:w="307" w:type="pct"/>
          </w:tcPr>
          <w:p w14:paraId="7B63CC10" w14:textId="6AD194DB" w:rsidR="005A3E07" w:rsidRPr="00C44DD9" w:rsidRDefault="005A3E07" w:rsidP="005A3E07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6</w:t>
            </w:r>
          </w:p>
        </w:tc>
        <w:tc>
          <w:tcPr>
            <w:tcW w:w="2588" w:type="pct"/>
          </w:tcPr>
          <w:p w14:paraId="3E987248" w14:textId="11792B61" w:rsidR="005A3E07" w:rsidRPr="00C44DD9" w:rsidRDefault="005A3E07" w:rsidP="005A3E07">
            <w:pPr>
              <w:jc w:val="center"/>
              <w:rPr>
                <w:lang w:val="ru-RU"/>
              </w:rPr>
            </w:pPr>
            <w:r w:rsidRPr="005A3E07">
              <w:rPr>
                <w:lang w:val="ru-RU"/>
              </w:rPr>
              <w:t>Фильтрация изменений ЗП по периоду, подразделению, должности и направлению изменения</w:t>
            </w:r>
          </w:p>
        </w:tc>
        <w:tc>
          <w:tcPr>
            <w:tcW w:w="2105" w:type="pct"/>
          </w:tcPr>
          <w:p w14:paraId="7965005B" w14:textId="7081F3EA" w:rsidR="005A3E07" w:rsidRPr="00C44DD9" w:rsidRDefault="005A3E07" w:rsidP="005A3E07">
            <w:pPr>
              <w:jc w:val="center"/>
              <w:rPr>
                <w:lang w:val="ru-RU"/>
              </w:rPr>
            </w:pPr>
            <w:r w:rsidRPr="00373561">
              <w:t>C&amp;B-</w:t>
            </w:r>
            <w:proofErr w:type="spellStart"/>
            <w:r w:rsidRPr="00373561">
              <w:t>аналитик</w:t>
            </w:r>
            <w:proofErr w:type="spellEnd"/>
          </w:p>
        </w:tc>
      </w:tr>
      <w:tr w:rsidR="005A3E07" w:rsidRPr="005A3E07" w14:paraId="2EC22AD4" w14:textId="77777777" w:rsidTr="00875CBD">
        <w:tc>
          <w:tcPr>
            <w:tcW w:w="307" w:type="pct"/>
          </w:tcPr>
          <w:p w14:paraId="6CCBBD92" w14:textId="5308467F" w:rsidR="005A3E07" w:rsidRPr="00C44DD9" w:rsidRDefault="005A3E07" w:rsidP="005A3E07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7</w:t>
            </w:r>
          </w:p>
        </w:tc>
        <w:tc>
          <w:tcPr>
            <w:tcW w:w="2588" w:type="pct"/>
          </w:tcPr>
          <w:p w14:paraId="5F3483CC" w14:textId="44774361" w:rsidR="005A3E07" w:rsidRPr="00C44DD9" w:rsidRDefault="005A3E07" w:rsidP="005A3E07">
            <w:pPr>
              <w:jc w:val="center"/>
              <w:rPr>
                <w:lang w:val="ru-RU"/>
              </w:rPr>
            </w:pPr>
            <w:r w:rsidRPr="005A3E07">
              <w:rPr>
                <w:lang w:val="ru-RU"/>
              </w:rPr>
              <w:t xml:space="preserve">Просмотр результатов проверок качества данных </w:t>
            </w:r>
            <w:r w:rsidRPr="00373561">
              <w:t>CHECK</w:t>
            </w:r>
            <w:r w:rsidRPr="005A3E07">
              <w:rPr>
                <w:lang w:val="ru-RU"/>
              </w:rPr>
              <w:t>_1–</w:t>
            </w:r>
            <w:r w:rsidRPr="00373561">
              <w:t>CHECK</w:t>
            </w:r>
            <w:r w:rsidRPr="005A3E07">
              <w:rPr>
                <w:lang w:val="ru-RU"/>
              </w:rPr>
              <w:t>_7</w:t>
            </w:r>
          </w:p>
        </w:tc>
        <w:tc>
          <w:tcPr>
            <w:tcW w:w="2105" w:type="pct"/>
          </w:tcPr>
          <w:p w14:paraId="7CB10964" w14:textId="2E60C551" w:rsidR="005A3E07" w:rsidRPr="00C44DD9" w:rsidRDefault="005A3E07" w:rsidP="005A3E07">
            <w:pPr>
              <w:jc w:val="center"/>
              <w:rPr>
                <w:lang w:val="ru-RU"/>
              </w:rPr>
            </w:pPr>
            <w:r w:rsidRPr="00373561">
              <w:t>Data Steward</w:t>
            </w:r>
          </w:p>
        </w:tc>
      </w:tr>
      <w:tr w:rsidR="005A3E07" w:rsidRPr="00C44DD9" w14:paraId="51EA9DFF" w14:textId="77777777" w:rsidTr="00875CBD">
        <w:tc>
          <w:tcPr>
            <w:tcW w:w="307" w:type="pct"/>
          </w:tcPr>
          <w:p w14:paraId="69F1D743" w14:textId="7CC397C7" w:rsidR="005A3E07" w:rsidRPr="00C44DD9" w:rsidRDefault="005A3E07" w:rsidP="005A3E07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8</w:t>
            </w:r>
          </w:p>
        </w:tc>
        <w:tc>
          <w:tcPr>
            <w:tcW w:w="2588" w:type="pct"/>
          </w:tcPr>
          <w:p w14:paraId="7DDC13C8" w14:textId="517E8F8A" w:rsidR="005A3E07" w:rsidRPr="00C44DD9" w:rsidRDefault="005A3E07" w:rsidP="005A3E07">
            <w:pPr>
              <w:jc w:val="center"/>
              <w:rPr>
                <w:lang w:val="ru-RU"/>
              </w:rPr>
            </w:pPr>
            <w:r w:rsidRPr="005A3E07">
              <w:rPr>
                <w:lang w:val="ru-RU"/>
              </w:rPr>
              <w:t xml:space="preserve">Просмотр журнала выявленных ошибок </w:t>
            </w:r>
            <w:proofErr w:type="spellStart"/>
            <w:r w:rsidRPr="00373561">
              <w:t>dq</w:t>
            </w:r>
            <w:proofErr w:type="spellEnd"/>
            <w:r w:rsidRPr="005A3E07">
              <w:rPr>
                <w:lang w:val="ru-RU"/>
              </w:rPr>
              <w:t>_</w:t>
            </w:r>
            <w:r w:rsidRPr="00373561">
              <w:t>issue</w:t>
            </w:r>
          </w:p>
        </w:tc>
        <w:tc>
          <w:tcPr>
            <w:tcW w:w="2105" w:type="pct"/>
          </w:tcPr>
          <w:p w14:paraId="7EEFD5D1" w14:textId="7F55762C" w:rsidR="005A3E07" w:rsidRPr="00C44DD9" w:rsidRDefault="005A3E07" w:rsidP="005A3E07">
            <w:pPr>
              <w:jc w:val="center"/>
              <w:rPr>
                <w:lang w:val="ru-RU"/>
              </w:rPr>
            </w:pPr>
            <w:r w:rsidRPr="00373561">
              <w:t>Data Steward</w:t>
            </w:r>
          </w:p>
        </w:tc>
      </w:tr>
      <w:tr w:rsidR="005A3E07" w:rsidRPr="005A3E07" w14:paraId="31C1E5C9" w14:textId="77777777" w:rsidTr="00875CBD">
        <w:tc>
          <w:tcPr>
            <w:tcW w:w="307" w:type="pct"/>
          </w:tcPr>
          <w:p w14:paraId="30BC2F35" w14:textId="4F982B77" w:rsidR="005A3E07" w:rsidRPr="00C44DD9" w:rsidRDefault="005A3E07" w:rsidP="005A3E07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9</w:t>
            </w:r>
          </w:p>
        </w:tc>
        <w:tc>
          <w:tcPr>
            <w:tcW w:w="2588" w:type="pct"/>
          </w:tcPr>
          <w:p w14:paraId="3E6BC97D" w14:textId="0CA37C69" w:rsidR="005A3E07" w:rsidRPr="00C44DD9" w:rsidRDefault="005A3E07" w:rsidP="005A3E07">
            <w:pPr>
              <w:jc w:val="center"/>
              <w:rPr>
                <w:lang w:val="ru-RU"/>
              </w:rPr>
            </w:pPr>
            <w:proofErr w:type="spellStart"/>
            <w:r w:rsidRPr="00373561">
              <w:t>Просмотр</w:t>
            </w:r>
            <w:proofErr w:type="spellEnd"/>
            <w:r w:rsidRPr="00373561">
              <w:t xml:space="preserve"> </w:t>
            </w:r>
            <w:proofErr w:type="spellStart"/>
            <w:r w:rsidRPr="00373561">
              <w:t>записей</w:t>
            </w:r>
            <w:proofErr w:type="spellEnd"/>
            <w:r w:rsidRPr="00373561">
              <w:t xml:space="preserve">, </w:t>
            </w:r>
            <w:proofErr w:type="spellStart"/>
            <w:r w:rsidRPr="00373561">
              <w:t>отклонённых</w:t>
            </w:r>
            <w:proofErr w:type="spellEnd"/>
            <w:r w:rsidRPr="00373561">
              <w:t xml:space="preserve"> </w:t>
            </w:r>
            <w:proofErr w:type="spellStart"/>
            <w:r w:rsidRPr="00373561">
              <w:t>при</w:t>
            </w:r>
            <w:proofErr w:type="spellEnd"/>
            <w:r w:rsidRPr="00373561">
              <w:t xml:space="preserve"> </w:t>
            </w:r>
            <w:proofErr w:type="spellStart"/>
            <w:r w:rsidRPr="00373561">
              <w:t>загрузке</w:t>
            </w:r>
            <w:proofErr w:type="spellEnd"/>
            <w:r w:rsidRPr="00373561">
              <w:t xml:space="preserve"> в </w:t>
            </w:r>
            <w:proofErr w:type="spellStart"/>
            <w:r w:rsidRPr="00373561">
              <w:t>turnover_rejected</w:t>
            </w:r>
            <w:proofErr w:type="spellEnd"/>
            <w:r w:rsidRPr="00373561">
              <w:t xml:space="preserve"> и </w:t>
            </w:r>
            <w:proofErr w:type="spellStart"/>
            <w:r w:rsidRPr="00373561">
              <w:t>salary_change_rejected</w:t>
            </w:r>
            <w:proofErr w:type="spellEnd"/>
          </w:p>
        </w:tc>
        <w:tc>
          <w:tcPr>
            <w:tcW w:w="2105" w:type="pct"/>
          </w:tcPr>
          <w:p w14:paraId="481D93F4" w14:textId="76E87686" w:rsidR="005A3E07" w:rsidRPr="00C44DD9" w:rsidRDefault="005A3E07" w:rsidP="005A3E07">
            <w:pPr>
              <w:jc w:val="center"/>
              <w:rPr>
                <w:lang w:val="ru-RU"/>
              </w:rPr>
            </w:pPr>
            <w:r w:rsidRPr="00373561">
              <w:t>Data Steward</w:t>
            </w:r>
          </w:p>
        </w:tc>
      </w:tr>
      <w:tr w:rsidR="005A3E07" w:rsidRPr="00C44DD9" w14:paraId="272DFABB" w14:textId="77777777" w:rsidTr="00875CBD">
        <w:tc>
          <w:tcPr>
            <w:tcW w:w="307" w:type="pct"/>
          </w:tcPr>
          <w:p w14:paraId="10A5BC75" w14:textId="77E65FA0" w:rsidR="005A3E07" w:rsidRPr="00C44DD9" w:rsidRDefault="005A3E07" w:rsidP="005A3E07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10</w:t>
            </w:r>
          </w:p>
        </w:tc>
        <w:tc>
          <w:tcPr>
            <w:tcW w:w="2588" w:type="pct"/>
          </w:tcPr>
          <w:p w14:paraId="413B8356" w14:textId="4F17DD3A" w:rsidR="005A3E07" w:rsidRPr="00C44DD9" w:rsidRDefault="005A3E07" w:rsidP="005A3E07">
            <w:pPr>
              <w:jc w:val="center"/>
              <w:rPr>
                <w:lang w:val="ru-RU"/>
              </w:rPr>
            </w:pPr>
            <w:r w:rsidRPr="005A3E07">
              <w:rPr>
                <w:lang w:val="ru-RU"/>
              </w:rPr>
              <w:t xml:space="preserve">Мониторинг выполнения </w:t>
            </w:r>
            <w:r w:rsidRPr="00373561">
              <w:t>ETL</w:t>
            </w:r>
            <w:r w:rsidRPr="005A3E07">
              <w:rPr>
                <w:lang w:val="ru-RU"/>
              </w:rPr>
              <w:t xml:space="preserve">-процессов через </w:t>
            </w:r>
            <w:proofErr w:type="spellStart"/>
            <w:r w:rsidRPr="00373561">
              <w:t>etl</w:t>
            </w:r>
            <w:proofErr w:type="spellEnd"/>
            <w:r w:rsidRPr="005A3E07">
              <w:rPr>
                <w:lang w:val="ru-RU"/>
              </w:rPr>
              <w:t>_</w:t>
            </w:r>
            <w:r w:rsidRPr="00373561">
              <w:t>run</w:t>
            </w:r>
          </w:p>
        </w:tc>
        <w:tc>
          <w:tcPr>
            <w:tcW w:w="2105" w:type="pct"/>
          </w:tcPr>
          <w:p w14:paraId="232A41E0" w14:textId="618EDF4C" w:rsidR="005A3E07" w:rsidRPr="00C44DD9" w:rsidRDefault="005A3E07" w:rsidP="005A3E07">
            <w:pPr>
              <w:jc w:val="center"/>
              <w:rPr>
                <w:lang w:val="ru-RU"/>
              </w:rPr>
            </w:pPr>
            <w:r w:rsidRPr="00373561">
              <w:t>Data Steward</w:t>
            </w:r>
          </w:p>
        </w:tc>
      </w:tr>
      <w:tr w:rsidR="005A3E07" w:rsidRPr="005A3E07" w14:paraId="437FB62E" w14:textId="77777777" w:rsidTr="00875CBD">
        <w:tc>
          <w:tcPr>
            <w:tcW w:w="307" w:type="pct"/>
          </w:tcPr>
          <w:p w14:paraId="29F88EEF" w14:textId="0F7D4217" w:rsidR="005A3E07" w:rsidRPr="00C44DD9" w:rsidRDefault="005A3E07" w:rsidP="005A3E07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11</w:t>
            </w:r>
          </w:p>
        </w:tc>
        <w:tc>
          <w:tcPr>
            <w:tcW w:w="2588" w:type="pct"/>
          </w:tcPr>
          <w:p w14:paraId="3F9026BD" w14:textId="41194FA9" w:rsidR="005A3E07" w:rsidRPr="00C44DD9" w:rsidRDefault="005A3E07" w:rsidP="005A3E07">
            <w:pPr>
              <w:jc w:val="center"/>
              <w:rPr>
                <w:lang w:val="ru-RU"/>
              </w:rPr>
            </w:pPr>
            <w:r w:rsidRPr="005A3E07">
              <w:rPr>
                <w:lang w:val="ru-RU"/>
              </w:rPr>
              <w:t xml:space="preserve">Просмотр контрольных точек инкрементальной загрузки </w:t>
            </w:r>
            <w:proofErr w:type="spellStart"/>
            <w:r w:rsidRPr="00373561">
              <w:t>etl</w:t>
            </w:r>
            <w:proofErr w:type="spellEnd"/>
            <w:r w:rsidRPr="005A3E07">
              <w:rPr>
                <w:lang w:val="ru-RU"/>
              </w:rPr>
              <w:t>_</w:t>
            </w:r>
            <w:r w:rsidRPr="00373561">
              <w:t>watermark</w:t>
            </w:r>
          </w:p>
        </w:tc>
        <w:tc>
          <w:tcPr>
            <w:tcW w:w="2105" w:type="pct"/>
          </w:tcPr>
          <w:p w14:paraId="182AF82E" w14:textId="0311D333" w:rsidR="005A3E07" w:rsidRPr="00C44DD9" w:rsidRDefault="005A3E07" w:rsidP="005A3E07">
            <w:pPr>
              <w:jc w:val="center"/>
              <w:rPr>
                <w:lang w:val="ru-RU"/>
              </w:rPr>
            </w:pPr>
            <w:r w:rsidRPr="00373561">
              <w:t>Data Steward</w:t>
            </w:r>
          </w:p>
        </w:tc>
      </w:tr>
    </w:tbl>
    <w:p w14:paraId="145BBC4D" w14:textId="77777777" w:rsidR="00F369A0" w:rsidRPr="00C44DD9" w:rsidRDefault="00F369A0" w:rsidP="00AC0692">
      <w:pPr>
        <w:pStyle w:val="1"/>
        <w:numPr>
          <w:ilvl w:val="0"/>
          <w:numId w:val="11"/>
        </w:numPr>
        <w:rPr>
          <w:lang w:val="ru-RU"/>
        </w:rPr>
      </w:pPr>
      <w:r w:rsidRPr="00C44DD9">
        <w:rPr>
          <w:lang w:val="ru-RU"/>
        </w:rPr>
        <w:t>Требования к пользовательской документации</w:t>
      </w:r>
    </w:p>
    <w:tbl>
      <w:tblPr>
        <w:tblStyle w:val="a6"/>
        <w:tblW w:w="4816" w:type="pct"/>
        <w:tblLook w:val="04A0" w:firstRow="1" w:lastRow="0" w:firstColumn="1" w:lastColumn="0" w:noHBand="0" w:noVBand="1"/>
      </w:tblPr>
      <w:tblGrid>
        <w:gridCol w:w="258"/>
        <w:gridCol w:w="9824"/>
      </w:tblGrid>
      <w:tr w:rsidR="004E65A5" w:rsidRPr="00540BC2" w14:paraId="5EA5D132" w14:textId="77777777" w:rsidTr="00655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" w:type="pct"/>
          </w:tcPr>
          <w:p w14:paraId="1E538ACD" w14:textId="77777777" w:rsidR="004E65A5" w:rsidRPr="00C44DD9" w:rsidRDefault="004E65A5" w:rsidP="00655760">
            <w:pPr>
              <w:rPr>
                <w:lang w:val="ru-RU"/>
              </w:rPr>
            </w:pPr>
            <w:r w:rsidRPr="00C44DD9">
              <w:rPr>
                <w:noProof/>
                <w:lang w:val="ru-RU" w:eastAsia="ru-RU"/>
              </w:rPr>
              <mc:AlternateContent>
                <mc:Choice Requires="wpg">
                  <w:drawing>
                    <wp:inline distT="0" distB="0" distL="0" distR="0" wp14:anchorId="621F436E" wp14:editId="646AB723">
                      <wp:extent cx="141605" cy="141605"/>
                      <wp:effectExtent l="0" t="0" r="0" b="0"/>
                      <wp:docPr id="23" name="Группа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24" name="Прямоугольник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" name="Полилиния 25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group w14:anchorId="5AFA1E1C" id="Группа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">
                      <v:rect id="Прямоугольник 24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" fillcolor="#5b9bd5 [3204]" stroked="f" strokeweight="0"/>
                      <v:shape id="Полилиния 25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72" w:type="pct"/>
          </w:tcPr>
          <w:p w14:paraId="06009020" w14:textId="77777777" w:rsidR="004E65A5" w:rsidRPr="00C44DD9" w:rsidRDefault="004E65A5" w:rsidP="00655760">
            <w:pPr>
              <w:pStyle w:val="a"/>
              <w:numPr>
                <w:ilvl w:val="0"/>
                <w:numId w:val="0"/>
              </w:numPr>
              <w:ind w:left="20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ru-RU"/>
              </w:rPr>
            </w:pPr>
            <w:r w:rsidRPr="00C44DD9">
              <w:rPr>
                <w:i/>
                <w:lang w:val="ru-RU"/>
              </w:rPr>
              <w:t xml:space="preserve">Необходимо выбрать один вариант из нижеперечисленных. </w:t>
            </w:r>
          </w:p>
        </w:tc>
      </w:tr>
    </w:tbl>
    <w:p w14:paraId="1A576680" w14:textId="77777777" w:rsidR="004E65A5" w:rsidRPr="00C44DD9" w:rsidRDefault="004E65A5" w:rsidP="004E65A5">
      <w:pPr>
        <w:rPr>
          <w:lang w:val="ru-RU"/>
        </w:rPr>
      </w:pPr>
    </w:p>
    <w:tbl>
      <w:tblPr>
        <w:tblStyle w:val="ad"/>
        <w:tblW w:w="5000" w:type="pct"/>
        <w:tblLook w:val="06A0" w:firstRow="1" w:lastRow="0" w:firstColumn="1" w:lastColumn="0" w:noHBand="1" w:noVBand="1"/>
      </w:tblPr>
      <w:tblGrid>
        <w:gridCol w:w="642"/>
        <w:gridCol w:w="5413"/>
        <w:gridCol w:w="4402"/>
      </w:tblGrid>
      <w:tr w:rsidR="004E65A5" w:rsidRPr="00C44DD9" w14:paraId="09CF1989" w14:textId="77777777" w:rsidTr="00655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7" w:type="pct"/>
          </w:tcPr>
          <w:p w14:paraId="2603EF3A" w14:textId="77777777" w:rsidR="004E65A5" w:rsidRPr="00C44DD9" w:rsidRDefault="004E65A5" w:rsidP="00655760">
            <w:pPr>
              <w:jc w:val="center"/>
              <w:rPr>
                <w:lang w:val="ru-RU"/>
              </w:rPr>
            </w:pPr>
            <w:r w:rsidRPr="00C44DD9">
              <w:rPr>
                <w:lang w:val="ru-RU"/>
              </w:rPr>
              <w:t>п/п</w:t>
            </w:r>
          </w:p>
        </w:tc>
        <w:tc>
          <w:tcPr>
            <w:tcW w:w="2588" w:type="pct"/>
          </w:tcPr>
          <w:p w14:paraId="7FFD5CC8" w14:textId="77777777" w:rsidR="004E65A5" w:rsidRPr="00C44DD9" w:rsidRDefault="004E65A5" w:rsidP="00655760">
            <w:pPr>
              <w:jc w:val="center"/>
              <w:rPr>
                <w:lang w:val="ru-RU"/>
              </w:rPr>
            </w:pPr>
            <w:r w:rsidRPr="00C44DD9">
              <w:rPr>
                <w:lang w:val="ru-RU"/>
              </w:rPr>
              <w:t>Вариант</w:t>
            </w:r>
          </w:p>
        </w:tc>
        <w:tc>
          <w:tcPr>
            <w:tcW w:w="2105" w:type="pct"/>
          </w:tcPr>
          <w:p w14:paraId="35DD6742" w14:textId="77777777" w:rsidR="004E65A5" w:rsidRPr="00C44DD9" w:rsidRDefault="004E65A5" w:rsidP="00655760">
            <w:pPr>
              <w:jc w:val="center"/>
              <w:rPr>
                <w:lang w:val="ru-RU"/>
              </w:rPr>
            </w:pPr>
            <w:r w:rsidRPr="00C44DD9">
              <w:rPr>
                <w:lang w:val="ru-RU"/>
              </w:rPr>
              <w:t>Выбор</w:t>
            </w:r>
          </w:p>
        </w:tc>
      </w:tr>
      <w:tr w:rsidR="004E65A5" w:rsidRPr="00C44DD9" w14:paraId="4E55190D" w14:textId="77777777" w:rsidTr="00655760">
        <w:tc>
          <w:tcPr>
            <w:tcW w:w="307" w:type="pct"/>
          </w:tcPr>
          <w:p w14:paraId="691345FA" w14:textId="2FED6D4F" w:rsidR="004E65A5" w:rsidRPr="00C44DD9" w:rsidRDefault="00BE6833" w:rsidP="00BE6833">
            <w:pPr>
              <w:rPr>
                <w:b/>
                <w:lang w:val="ru-RU"/>
              </w:rPr>
            </w:pPr>
            <w:r w:rsidRPr="00C44DD9">
              <w:rPr>
                <w:b/>
                <w:lang w:val="ru-RU"/>
              </w:rPr>
              <w:t>1</w:t>
            </w:r>
          </w:p>
        </w:tc>
        <w:tc>
          <w:tcPr>
            <w:tcW w:w="2588" w:type="pct"/>
          </w:tcPr>
          <w:p w14:paraId="23708447" w14:textId="77777777" w:rsidR="004E65A5" w:rsidRPr="00C44DD9" w:rsidRDefault="004E65A5" w:rsidP="00655760">
            <w:pPr>
              <w:jc w:val="center"/>
              <w:rPr>
                <w:lang w:val="ru-RU"/>
              </w:rPr>
            </w:pPr>
            <w:r w:rsidRPr="00C44DD9">
              <w:rPr>
                <w:lang w:val="ru-RU"/>
              </w:rPr>
              <w:t>Не требуется Руководство пользователя</w:t>
            </w:r>
          </w:p>
        </w:tc>
        <w:tc>
          <w:tcPr>
            <w:tcW w:w="2105" w:type="pct"/>
          </w:tcPr>
          <w:p w14:paraId="2E8F6652" w14:textId="2E5293EA" w:rsidR="004E65A5" w:rsidRPr="00C44DD9" w:rsidRDefault="00367C1F" w:rsidP="00CA43B2">
            <w:pPr>
              <w:jc w:val="center"/>
              <w:rPr>
                <w:lang w:val="ru-RU"/>
              </w:rPr>
            </w:pPr>
            <w:r>
              <w:pict w14:anchorId="6D00B44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.5pt;height:18.75pt">
                  <v:imagedata r:id="rId15" o:title=""/>
                </v:shape>
              </w:pict>
            </w:r>
          </w:p>
        </w:tc>
      </w:tr>
      <w:tr w:rsidR="004E65A5" w:rsidRPr="00C44DD9" w14:paraId="7965A91B" w14:textId="77777777" w:rsidTr="00655760">
        <w:tc>
          <w:tcPr>
            <w:tcW w:w="307" w:type="pct"/>
          </w:tcPr>
          <w:p w14:paraId="31AEE995" w14:textId="42872B1E" w:rsidR="004E65A5" w:rsidRPr="00C44DD9" w:rsidRDefault="00BE6833" w:rsidP="00BE6833">
            <w:pPr>
              <w:rPr>
                <w:b/>
                <w:lang w:val="ru-RU"/>
              </w:rPr>
            </w:pPr>
            <w:r w:rsidRPr="00C44DD9">
              <w:rPr>
                <w:b/>
                <w:lang w:val="ru-RU"/>
              </w:rPr>
              <w:t>2</w:t>
            </w:r>
          </w:p>
        </w:tc>
        <w:tc>
          <w:tcPr>
            <w:tcW w:w="2588" w:type="pct"/>
          </w:tcPr>
          <w:p w14:paraId="1E43B526" w14:textId="77777777" w:rsidR="004E65A5" w:rsidRPr="00C44DD9" w:rsidRDefault="004E65A5" w:rsidP="00655760">
            <w:pPr>
              <w:jc w:val="center"/>
              <w:rPr>
                <w:lang w:val="ru-RU"/>
              </w:rPr>
            </w:pPr>
            <w:r w:rsidRPr="00C44DD9">
              <w:rPr>
                <w:lang w:val="ru-RU"/>
              </w:rPr>
              <w:t>Требуется Руководство пользователя (без методической части для консультанта)</w:t>
            </w:r>
          </w:p>
        </w:tc>
        <w:tc>
          <w:tcPr>
            <w:tcW w:w="2105" w:type="pct"/>
          </w:tcPr>
          <w:p w14:paraId="2689393D" w14:textId="0F286C21" w:rsidR="004E65A5" w:rsidRPr="00C44DD9" w:rsidRDefault="00367C1F" w:rsidP="00CA43B2">
            <w:pPr>
              <w:jc w:val="center"/>
              <w:rPr>
                <w:lang w:val="ru-RU"/>
              </w:rPr>
            </w:pPr>
            <w:r>
              <w:pict w14:anchorId="4F11A7BE">
                <v:shape id="_x0000_i1026" type="#_x0000_t75" style="width:10.5pt;height:18.75pt">
                  <v:imagedata r:id="rId16" o:title=""/>
                </v:shape>
              </w:pict>
            </w:r>
          </w:p>
        </w:tc>
      </w:tr>
      <w:tr w:rsidR="004E65A5" w:rsidRPr="00C44DD9" w14:paraId="78FE38EB" w14:textId="77777777" w:rsidTr="00655760">
        <w:tc>
          <w:tcPr>
            <w:tcW w:w="307" w:type="pct"/>
          </w:tcPr>
          <w:p w14:paraId="4C1569BE" w14:textId="568DF94F" w:rsidR="004E65A5" w:rsidRPr="00C44DD9" w:rsidRDefault="00BE6833" w:rsidP="00BE6833">
            <w:pPr>
              <w:rPr>
                <w:b/>
                <w:lang w:val="ru-RU"/>
              </w:rPr>
            </w:pPr>
            <w:r w:rsidRPr="00C44DD9">
              <w:rPr>
                <w:b/>
                <w:lang w:val="ru-RU"/>
              </w:rPr>
              <w:t>3</w:t>
            </w:r>
          </w:p>
        </w:tc>
        <w:tc>
          <w:tcPr>
            <w:tcW w:w="2588" w:type="pct"/>
          </w:tcPr>
          <w:p w14:paraId="6C867E74" w14:textId="77777777" w:rsidR="004E65A5" w:rsidRPr="00C44DD9" w:rsidRDefault="004E65A5" w:rsidP="00655760">
            <w:pPr>
              <w:jc w:val="center"/>
              <w:rPr>
                <w:lang w:val="ru-RU"/>
              </w:rPr>
            </w:pPr>
            <w:r w:rsidRPr="00C44DD9">
              <w:rPr>
                <w:lang w:val="ru-RU"/>
              </w:rPr>
              <w:t>Требуется Руководство пользователя (с методической частью для консультанта)</w:t>
            </w:r>
          </w:p>
        </w:tc>
        <w:tc>
          <w:tcPr>
            <w:tcW w:w="2105" w:type="pct"/>
          </w:tcPr>
          <w:p w14:paraId="7EAE1F93" w14:textId="39B45B05" w:rsidR="004E65A5" w:rsidRPr="00C44DD9" w:rsidRDefault="00367C1F" w:rsidP="00CA43B2">
            <w:pPr>
              <w:jc w:val="center"/>
              <w:rPr>
                <w:lang w:val="ru-RU"/>
              </w:rPr>
            </w:pPr>
            <w:r>
              <w:pict w14:anchorId="735CFFA8">
                <v:shape id="_x0000_i1027" type="#_x0000_t75" style="width:10.5pt;height:18pt">
                  <v:imagedata r:id="rId17" o:title=""/>
                </v:shape>
              </w:pict>
            </w:r>
          </w:p>
        </w:tc>
      </w:tr>
    </w:tbl>
    <w:p w14:paraId="4BDA8C93" w14:textId="77777777" w:rsidR="004E65A5" w:rsidRPr="00C44DD9" w:rsidRDefault="004E65A5" w:rsidP="004E65A5">
      <w:pPr>
        <w:rPr>
          <w:lang w:val="ru-RU"/>
        </w:rPr>
      </w:pPr>
    </w:p>
    <w:p w14:paraId="7B925427" w14:textId="77777777" w:rsidR="00384C05" w:rsidRPr="00C44DD9" w:rsidRDefault="00384C05" w:rsidP="00AC0692">
      <w:pPr>
        <w:pStyle w:val="1"/>
        <w:numPr>
          <w:ilvl w:val="0"/>
          <w:numId w:val="11"/>
        </w:numPr>
        <w:rPr>
          <w:lang w:val="ru-RU"/>
        </w:rPr>
      </w:pPr>
      <w:r w:rsidRPr="00C44DD9">
        <w:rPr>
          <w:lang w:val="ru-RU"/>
        </w:rPr>
        <w:t>Регламенты для изменения</w:t>
      </w:r>
    </w:p>
    <w:tbl>
      <w:tblPr>
        <w:tblStyle w:val="a6"/>
        <w:tblW w:w="4816" w:type="pct"/>
        <w:tblLook w:val="04A0" w:firstRow="1" w:lastRow="0" w:firstColumn="1" w:lastColumn="0" w:noHBand="0" w:noVBand="1"/>
      </w:tblPr>
      <w:tblGrid>
        <w:gridCol w:w="258"/>
        <w:gridCol w:w="9824"/>
      </w:tblGrid>
      <w:tr w:rsidR="00384C05" w:rsidRPr="00C44DD9" w14:paraId="58C4C8DE" w14:textId="77777777" w:rsidTr="00655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" w:type="pct"/>
          </w:tcPr>
          <w:p w14:paraId="37B34E36" w14:textId="77777777" w:rsidR="00384C05" w:rsidRPr="00C44DD9" w:rsidRDefault="00384C05" w:rsidP="00655760">
            <w:pPr>
              <w:rPr>
                <w:lang w:val="ru-RU"/>
              </w:rPr>
            </w:pPr>
            <w:r w:rsidRPr="00C44DD9">
              <w:rPr>
                <w:noProof/>
                <w:lang w:val="ru-RU" w:eastAsia="ru-RU"/>
              </w:rPr>
              <mc:AlternateContent>
                <mc:Choice Requires="wpg">
                  <w:drawing>
                    <wp:inline distT="0" distB="0" distL="0" distR="0" wp14:anchorId="51C8D5DA" wp14:editId="20C0F5EC">
                      <wp:extent cx="141605" cy="141605"/>
                      <wp:effectExtent l="0" t="0" r="0" b="0"/>
                      <wp:docPr id="50" name="Группа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51" name="Прямоугольник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2" name="Полилиния 5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group w14:anchorId="751666CE" id="Группа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">
                      <v:rect id="Прямоугольник 51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" fillcolor="#5b9bd5 [3204]" stroked="f" strokeweight="0"/>
                      <v:shape id="Полилиния 52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72" w:type="pct"/>
          </w:tcPr>
          <w:p w14:paraId="74CC32C6" w14:textId="4758E7AA" w:rsidR="00384C05" w:rsidRPr="00C44DD9" w:rsidRDefault="00384C05" w:rsidP="00655760">
            <w:pPr>
              <w:pStyle w:val="a"/>
              <w:numPr>
                <w:ilvl w:val="0"/>
                <w:numId w:val="0"/>
              </w:numPr>
              <w:ind w:left="20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ru-RU"/>
              </w:rPr>
            </w:pPr>
            <w:r w:rsidRPr="00C44DD9">
              <w:rPr>
                <w:i/>
                <w:lang w:val="ru-RU"/>
              </w:rPr>
              <w:t>Перечень Регламентов, в которые потребуется внести изменения после завершения проекта.</w:t>
            </w:r>
            <w:r w:rsidR="00E07897" w:rsidRPr="00C44DD9">
              <w:rPr>
                <w:i/>
                <w:lang w:val="ru-RU"/>
              </w:rPr>
              <w:t xml:space="preserve"> Заполняет Заказчик.</w:t>
            </w:r>
          </w:p>
        </w:tc>
      </w:tr>
    </w:tbl>
    <w:p w14:paraId="105ADF11" w14:textId="77777777" w:rsidR="00384C05" w:rsidRPr="00C44DD9" w:rsidRDefault="00384C05" w:rsidP="00384C05">
      <w:pPr>
        <w:rPr>
          <w:lang w:val="ru-RU"/>
        </w:rPr>
      </w:pPr>
    </w:p>
    <w:tbl>
      <w:tblPr>
        <w:tblStyle w:val="ad"/>
        <w:tblW w:w="5000" w:type="pct"/>
        <w:tblLook w:val="06A0" w:firstRow="1" w:lastRow="0" w:firstColumn="1" w:lastColumn="0" w:noHBand="1" w:noVBand="1"/>
      </w:tblPr>
      <w:tblGrid>
        <w:gridCol w:w="644"/>
        <w:gridCol w:w="5413"/>
        <w:gridCol w:w="4400"/>
      </w:tblGrid>
      <w:tr w:rsidR="00384C05" w:rsidRPr="00C44DD9" w14:paraId="448096C7" w14:textId="77777777" w:rsidTr="008C30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8" w:type="pct"/>
          </w:tcPr>
          <w:p w14:paraId="092C50AB" w14:textId="77777777" w:rsidR="00384C05" w:rsidRPr="00C44DD9" w:rsidRDefault="00384C05" w:rsidP="00655760">
            <w:pPr>
              <w:jc w:val="center"/>
              <w:rPr>
                <w:lang w:val="ru-RU"/>
              </w:rPr>
            </w:pPr>
            <w:r w:rsidRPr="00C44DD9">
              <w:rPr>
                <w:lang w:val="ru-RU"/>
              </w:rPr>
              <w:lastRenderedPageBreak/>
              <w:t>п/п</w:t>
            </w:r>
          </w:p>
        </w:tc>
        <w:tc>
          <w:tcPr>
            <w:tcW w:w="2588" w:type="pct"/>
          </w:tcPr>
          <w:p w14:paraId="041F5A29" w14:textId="77777777" w:rsidR="00384C05" w:rsidRPr="00C44DD9" w:rsidRDefault="00384C05" w:rsidP="00655760">
            <w:pPr>
              <w:jc w:val="center"/>
              <w:rPr>
                <w:lang w:val="ru-RU"/>
              </w:rPr>
            </w:pPr>
            <w:r w:rsidRPr="00C44DD9">
              <w:rPr>
                <w:lang w:val="ru-RU"/>
              </w:rPr>
              <w:t>Наименование регламента</w:t>
            </w:r>
          </w:p>
        </w:tc>
        <w:tc>
          <w:tcPr>
            <w:tcW w:w="2104" w:type="pct"/>
          </w:tcPr>
          <w:p w14:paraId="41D2868D" w14:textId="77777777" w:rsidR="00384C05" w:rsidRPr="00C44DD9" w:rsidRDefault="00384C05" w:rsidP="00655760">
            <w:pPr>
              <w:jc w:val="center"/>
              <w:rPr>
                <w:lang w:val="ru-RU"/>
              </w:rPr>
            </w:pPr>
            <w:r w:rsidRPr="00C44DD9">
              <w:rPr>
                <w:lang w:val="ru-RU"/>
              </w:rPr>
              <w:t xml:space="preserve">Ответственный за изменение </w:t>
            </w:r>
          </w:p>
        </w:tc>
      </w:tr>
      <w:tr w:rsidR="008C30F3" w:rsidRPr="00C44DD9" w14:paraId="2A167EBA" w14:textId="77777777" w:rsidTr="008C30F3">
        <w:tc>
          <w:tcPr>
            <w:tcW w:w="308" w:type="pct"/>
          </w:tcPr>
          <w:p w14:paraId="14253C0B" w14:textId="158CFB08" w:rsidR="008C30F3" w:rsidRPr="00C44DD9" w:rsidRDefault="008C30F3" w:rsidP="008C30F3">
            <w:pPr>
              <w:rPr>
                <w:b/>
                <w:lang w:val="ru-RU"/>
              </w:rPr>
            </w:pPr>
            <w:r w:rsidRPr="00C44DD9">
              <w:rPr>
                <w:b/>
                <w:lang w:val="ru-RU"/>
              </w:rPr>
              <w:t>1</w:t>
            </w:r>
          </w:p>
        </w:tc>
        <w:tc>
          <w:tcPr>
            <w:tcW w:w="2588" w:type="pct"/>
          </w:tcPr>
          <w:p w14:paraId="737D2D1D" w14:textId="61FD244B" w:rsidR="008C30F3" w:rsidRPr="00C44DD9" w:rsidRDefault="008C30F3" w:rsidP="008C30F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sym w:font="Symbol" w:char="F0BE"/>
            </w:r>
          </w:p>
        </w:tc>
        <w:tc>
          <w:tcPr>
            <w:tcW w:w="2104" w:type="pct"/>
          </w:tcPr>
          <w:p w14:paraId="24389771" w14:textId="77DFBBF2" w:rsidR="008C30F3" w:rsidRPr="00C44DD9" w:rsidRDefault="008C30F3" w:rsidP="008C30F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sym w:font="Symbol" w:char="F0BE"/>
            </w:r>
          </w:p>
        </w:tc>
      </w:tr>
      <w:tr w:rsidR="008C30F3" w:rsidRPr="00C44DD9" w14:paraId="0F9F90D2" w14:textId="77777777" w:rsidTr="008C30F3">
        <w:tc>
          <w:tcPr>
            <w:tcW w:w="308" w:type="pct"/>
          </w:tcPr>
          <w:p w14:paraId="3C0873A5" w14:textId="5C872E42" w:rsidR="008C30F3" w:rsidRPr="00C44DD9" w:rsidRDefault="008C30F3" w:rsidP="008C30F3">
            <w:pPr>
              <w:rPr>
                <w:b/>
                <w:lang w:val="ru-RU"/>
              </w:rPr>
            </w:pPr>
            <w:r w:rsidRPr="00C44DD9">
              <w:rPr>
                <w:b/>
                <w:lang w:val="ru-RU"/>
              </w:rPr>
              <w:t>2</w:t>
            </w:r>
          </w:p>
        </w:tc>
        <w:tc>
          <w:tcPr>
            <w:tcW w:w="2588" w:type="pct"/>
          </w:tcPr>
          <w:p w14:paraId="2B49651F" w14:textId="47664ADB" w:rsidR="008C30F3" w:rsidRPr="00C44DD9" w:rsidRDefault="008C30F3" w:rsidP="008C30F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sym w:font="Symbol" w:char="F0BE"/>
            </w:r>
          </w:p>
        </w:tc>
        <w:tc>
          <w:tcPr>
            <w:tcW w:w="2104" w:type="pct"/>
          </w:tcPr>
          <w:p w14:paraId="39B92A7B" w14:textId="5D3A36C9" w:rsidR="008C30F3" w:rsidRPr="00C44DD9" w:rsidRDefault="008C30F3" w:rsidP="008C30F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sym w:font="Symbol" w:char="F0BE"/>
            </w:r>
          </w:p>
        </w:tc>
      </w:tr>
      <w:tr w:rsidR="008C30F3" w:rsidRPr="00C44DD9" w14:paraId="62D9DAF6" w14:textId="77777777" w:rsidTr="008C30F3">
        <w:tc>
          <w:tcPr>
            <w:tcW w:w="308" w:type="pct"/>
          </w:tcPr>
          <w:p w14:paraId="77837D7C" w14:textId="49067756" w:rsidR="008C30F3" w:rsidRPr="00C44DD9" w:rsidRDefault="008C30F3" w:rsidP="008C30F3">
            <w:pPr>
              <w:rPr>
                <w:b/>
                <w:lang w:val="ru-RU"/>
              </w:rPr>
            </w:pPr>
            <w:r w:rsidRPr="00C44DD9">
              <w:rPr>
                <w:b/>
                <w:lang w:val="ru-RU"/>
              </w:rPr>
              <w:t>3</w:t>
            </w:r>
          </w:p>
        </w:tc>
        <w:tc>
          <w:tcPr>
            <w:tcW w:w="2588" w:type="pct"/>
          </w:tcPr>
          <w:p w14:paraId="0A71FCE7" w14:textId="3A5285D5" w:rsidR="008C30F3" w:rsidRPr="00C44DD9" w:rsidRDefault="008C30F3" w:rsidP="008C30F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sym w:font="Symbol" w:char="F0BE"/>
            </w:r>
          </w:p>
        </w:tc>
        <w:tc>
          <w:tcPr>
            <w:tcW w:w="2104" w:type="pct"/>
          </w:tcPr>
          <w:p w14:paraId="51FFF153" w14:textId="1D54B13C" w:rsidR="008C30F3" w:rsidRPr="00C44DD9" w:rsidRDefault="008C30F3" w:rsidP="008C30F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sym w:font="Symbol" w:char="F0BE"/>
            </w:r>
          </w:p>
        </w:tc>
      </w:tr>
    </w:tbl>
    <w:p w14:paraId="5AB1F917" w14:textId="77777777" w:rsidR="004E65A5" w:rsidRPr="00C44DD9" w:rsidRDefault="004E65A5" w:rsidP="00AC0692">
      <w:pPr>
        <w:pStyle w:val="1"/>
        <w:numPr>
          <w:ilvl w:val="0"/>
          <w:numId w:val="11"/>
        </w:numPr>
        <w:rPr>
          <w:lang w:val="ru-RU"/>
        </w:rPr>
      </w:pPr>
      <w:r w:rsidRPr="00C44DD9">
        <w:rPr>
          <w:lang w:val="ru-RU"/>
        </w:rPr>
        <w:t>Требования к пилотному внедрению</w:t>
      </w:r>
    </w:p>
    <w:tbl>
      <w:tblPr>
        <w:tblStyle w:val="a6"/>
        <w:tblW w:w="4816" w:type="pct"/>
        <w:tblLook w:val="04A0" w:firstRow="1" w:lastRow="0" w:firstColumn="1" w:lastColumn="0" w:noHBand="0" w:noVBand="1"/>
      </w:tblPr>
      <w:tblGrid>
        <w:gridCol w:w="258"/>
        <w:gridCol w:w="9824"/>
      </w:tblGrid>
      <w:tr w:rsidR="00384C05" w:rsidRPr="00540BC2" w14:paraId="07B99CB3" w14:textId="77777777" w:rsidTr="00655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" w:type="pct"/>
          </w:tcPr>
          <w:p w14:paraId="78ADCC81" w14:textId="77777777" w:rsidR="00384C05" w:rsidRPr="00C44DD9" w:rsidRDefault="00384C05" w:rsidP="00655760">
            <w:pPr>
              <w:rPr>
                <w:lang w:val="ru-RU"/>
              </w:rPr>
            </w:pPr>
            <w:r w:rsidRPr="00C44DD9">
              <w:rPr>
                <w:noProof/>
                <w:lang w:val="ru-RU" w:eastAsia="ru-RU"/>
              </w:rPr>
              <mc:AlternateContent>
                <mc:Choice Requires="wpg">
                  <w:drawing>
                    <wp:inline distT="0" distB="0" distL="0" distR="0" wp14:anchorId="25A71D87" wp14:editId="17247FC3">
                      <wp:extent cx="141605" cy="141605"/>
                      <wp:effectExtent l="0" t="0" r="0" b="0"/>
                      <wp:docPr id="41" name="Группа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42" name="Прямоугольник 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" name="Полилиния 43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group w14:anchorId="7C42A79A" id="Группа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">
                      <v:rect id="Прямоугольник 42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" fillcolor="#5b9bd5 [3204]" stroked="f" strokeweight="0"/>
                      <v:shape id="Полилиния 43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72" w:type="pct"/>
          </w:tcPr>
          <w:p w14:paraId="3E8B794F" w14:textId="77777777" w:rsidR="00384C05" w:rsidRPr="00C44DD9" w:rsidRDefault="00384C05" w:rsidP="00384C05">
            <w:pPr>
              <w:pStyle w:val="a"/>
              <w:numPr>
                <w:ilvl w:val="0"/>
                <w:numId w:val="0"/>
              </w:numPr>
              <w:ind w:left="20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ru-RU"/>
              </w:rPr>
            </w:pPr>
            <w:r w:rsidRPr="00C44DD9">
              <w:rPr>
                <w:i/>
                <w:lang w:val="ru-RU"/>
              </w:rPr>
              <w:t>Необходимо указать желаемые Заказчиком сроки и объемы пилотного внедрения.</w:t>
            </w:r>
          </w:p>
        </w:tc>
      </w:tr>
    </w:tbl>
    <w:p w14:paraId="76BD4010" w14:textId="594897F9" w:rsidR="00384C05" w:rsidRPr="00C44DD9" w:rsidRDefault="00137B77" w:rsidP="00384C05">
      <w:pPr>
        <w:rPr>
          <w:lang w:val="ru-RU"/>
        </w:rPr>
      </w:pPr>
      <w:r>
        <w:rPr>
          <w:lang w:val="ru-RU"/>
        </w:rPr>
        <w:sym w:font="Symbol" w:char="F0BE"/>
      </w:r>
    </w:p>
    <w:p w14:paraId="554F9920" w14:textId="77777777" w:rsidR="00955701" w:rsidRPr="00C44DD9" w:rsidRDefault="00955701" w:rsidP="00AC0692">
      <w:pPr>
        <w:pStyle w:val="1"/>
        <w:numPr>
          <w:ilvl w:val="0"/>
          <w:numId w:val="4"/>
        </w:numPr>
        <w:rPr>
          <w:lang w:val="ru-RU"/>
        </w:rPr>
      </w:pPr>
      <w:r w:rsidRPr="00C44DD9">
        <w:rPr>
          <w:lang w:val="ru-RU"/>
        </w:rPr>
        <w:t>Требования к срокам опытно-промышленной эксплуатации</w:t>
      </w:r>
    </w:p>
    <w:tbl>
      <w:tblPr>
        <w:tblStyle w:val="a6"/>
        <w:tblW w:w="4816" w:type="pct"/>
        <w:tblLook w:val="04A0" w:firstRow="1" w:lastRow="0" w:firstColumn="1" w:lastColumn="0" w:noHBand="0" w:noVBand="1"/>
      </w:tblPr>
      <w:tblGrid>
        <w:gridCol w:w="258"/>
        <w:gridCol w:w="9824"/>
      </w:tblGrid>
      <w:tr w:rsidR="00955701" w:rsidRPr="00540BC2" w14:paraId="76BB20B1" w14:textId="77777777" w:rsidTr="00655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" w:type="pct"/>
          </w:tcPr>
          <w:p w14:paraId="69B24F71" w14:textId="77777777" w:rsidR="00955701" w:rsidRPr="00C44DD9" w:rsidRDefault="00955701" w:rsidP="00655760">
            <w:pPr>
              <w:rPr>
                <w:lang w:val="ru-RU"/>
              </w:rPr>
            </w:pPr>
            <w:r w:rsidRPr="00C44DD9">
              <w:rPr>
                <w:noProof/>
                <w:lang w:val="ru-RU" w:eastAsia="ru-RU"/>
              </w:rPr>
              <mc:AlternateContent>
                <mc:Choice Requires="wpg">
                  <w:drawing>
                    <wp:inline distT="0" distB="0" distL="0" distR="0" wp14:anchorId="6E462CC3" wp14:editId="15301547">
                      <wp:extent cx="141605" cy="141605"/>
                      <wp:effectExtent l="0" t="0" r="0" b="0"/>
                      <wp:docPr id="59" name="Группа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60" name="Прямоугольник 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" name="Полилиния 6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group w14:anchorId="29BB055C" id="Группа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">
                      <v:rect id="Прямоугольник 60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" fillcolor="#5b9bd5 [3204]" stroked="f" strokeweight="0"/>
                      <v:shape id="Полилиния 61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72" w:type="pct"/>
          </w:tcPr>
          <w:p w14:paraId="789E94B0" w14:textId="77777777" w:rsidR="00955701" w:rsidRPr="00C44DD9" w:rsidRDefault="00955701" w:rsidP="00955701">
            <w:pPr>
              <w:pStyle w:val="a"/>
              <w:numPr>
                <w:ilvl w:val="0"/>
                <w:numId w:val="0"/>
              </w:numPr>
              <w:ind w:left="20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ru-RU"/>
              </w:rPr>
            </w:pPr>
            <w:r w:rsidRPr="00C44DD9">
              <w:rPr>
                <w:i/>
                <w:lang w:val="ru-RU"/>
              </w:rPr>
              <w:t>Необходимо указать желаемые Заказчиком сроки опытно-промышленной эксплуатации.</w:t>
            </w:r>
          </w:p>
        </w:tc>
      </w:tr>
    </w:tbl>
    <w:p w14:paraId="03E210C7" w14:textId="0383793A" w:rsidR="00F369A0" w:rsidRPr="00C44DD9" w:rsidRDefault="00137B77" w:rsidP="000E0930">
      <w:pPr>
        <w:rPr>
          <w:lang w:val="ru-RU"/>
        </w:rPr>
      </w:pPr>
      <w:r>
        <w:rPr>
          <w:lang w:val="ru-RU"/>
        </w:rPr>
        <w:sym w:font="Symbol" w:char="F0BE"/>
      </w:r>
    </w:p>
    <w:p w14:paraId="12AA5A1E" w14:textId="77777777" w:rsidR="00955701" w:rsidRPr="00C44DD9" w:rsidRDefault="00955701" w:rsidP="00AC0692">
      <w:pPr>
        <w:pStyle w:val="1"/>
        <w:numPr>
          <w:ilvl w:val="0"/>
          <w:numId w:val="4"/>
        </w:numPr>
        <w:rPr>
          <w:lang w:val="ru-RU"/>
        </w:rPr>
      </w:pPr>
      <w:r w:rsidRPr="00C44DD9">
        <w:rPr>
          <w:lang w:val="ru-RU"/>
        </w:rPr>
        <w:t>Список подразделений / служб, согласующих ФТ</w:t>
      </w:r>
    </w:p>
    <w:tbl>
      <w:tblPr>
        <w:tblStyle w:val="a6"/>
        <w:tblW w:w="4816" w:type="pct"/>
        <w:tblLook w:val="04A0" w:firstRow="1" w:lastRow="0" w:firstColumn="1" w:lastColumn="0" w:noHBand="0" w:noVBand="1"/>
      </w:tblPr>
      <w:tblGrid>
        <w:gridCol w:w="258"/>
        <w:gridCol w:w="9824"/>
      </w:tblGrid>
      <w:tr w:rsidR="00955701" w:rsidRPr="00540BC2" w14:paraId="732BFC35" w14:textId="77777777" w:rsidTr="00655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" w:type="pct"/>
          </w:tcPr>
          <w:p w14:paraId="2C4FF0BD" w14:textId="77777777" w:rsidR="00955701" w:rsidRPr="00C44DD9" w:rsidRDefault="00955701" w:rsidP="00655760">
            <w:pPr>
              <w:rPr>
                <w:lang w:val="ru-RU"/>
              </w:rPr>
            </w:pPr>
            <w:r w:rsidRPr="00C44DD9">
              <w:rPr>
                <w:noProof/>
                <w:lang w:val="ru-RU" w:eastAsia="ru-RU"/>
              </w:rPr>
              <mc:AlternateContent>
                <mc:Choice Requires="wpg">
                  <w:drawing>
                    <wp:inline distT="0" distB="0" distL="0" distR="0" wp14:anchorId="70ACEF93" wp14:editId="356FCFBE">
                      <wp:extent cx="141605" cy="141605"/>
                      <wp:effectExtent l="0" t="0" r="0" b="0"/>
                      <wp:docPr id="62" name="Группа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63" name="Прямоугольник 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" name="Полилиния 64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group w14:anchorId="4B169EAF" id="Группа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">
                      <v:rect id="Прямоугольник 63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" fillcolor="#5b9bd5 [3204]" stroked="f" strokeweight="0"/>
                      <v:shape id="Полилиния 64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72" w:type="pct"/>
          </w:tcPr>
          <w:p w14:paraId="11D35336" w14:textId="77777777" w:rsidR="00955701" w:rsidRPr="00C44DD9" w:rsidRDefault="00955701" w:rsidP="00955701">
            <w:pPr>
              <w:pStyle w:val="a"/>
              <w:numPr>
                <w:ilvl w:val="0"/>
                <w:numId w:val="0"/>
              </w:numPr>
              <w:ind w:left="20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ru-RU"/>
              </w:rPr>
            </w:pPr>
            <w:r w:rsidRPr="00C44DD9">
              <w:rPr>
                <w:i/>
                <w:lang w:val="ru-RU"/>
              </w:rPr>
              <w:t>Необходимо указать список подразделений / служб, с которыми требуется согласовать функциональные требования.</w:t>
            </w:r>
          </w:p>
        </w:tc>
      </w:tr>
    </w:tbl>
    <w:tbl>
      <w:tblPr>
        <w:tblStyle w:val="ad"/>
        <w:tblW w:w="5000" w:type="pct"/>
        <w:tblLook w:val="06A0" w:firstRow="1" w:lastRow="0" w:firstColumn="1" w:lastColumn="0" w:noHBand="1" w:noVBand="1"/>
      </w:tblPr>
      <w:tblGrid>
        <w:gridCol w:w="642"/>
        <w:gridCol w:w="5413"/>
        <w:gridCol w:w="4402"/>
      </w:tblGrid>
      <w:tr w:rsidR="00955701" w:rsidRPr="00C44DD9" w14:paraId="06A79790" w14:textId="77777777" w:rsidTr="00655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7" w:type="pct"/>
          </w:tcPr>
          <w:p w14:paraId="741B3107" w14:textId="77777777" w:rsidR="00955701" w:rsidRPr="00C44DD9" w:rsidRDefault="00955701" w:rsidP="00655760">
            <w:pPr>
              <w:jc w:val="center"/>
              <w:rPr>
                <w:lang w:val="ru-RU"/>
              </w:rPr>
            </w:pPr>
            <w:r w:rsidRPr="00C44DD9">
              <w:rPr>
                <w:lang w:val="ru-RU"/>
              </w:rPr>
              <w:t>п/п</w:t>
            </w:r>
          </w:p>
        </w:tc>
        <w:tc>
          <w:tcPr>
            <w:tcW w:w="2588" w:type="pct"/>
          </w:tcPr>
          <w:p w14:paraId="5234E163" w14:textId="77777777" w:rsidR="00955701" w:rsidRPr="00C44DD9" w:rsidRDefault="00955701" w:rsidP="00655760">
            <w:pPr>
              <w:jc w:val="center"/>
              <w:rPr>
                <w:lang w:val="ru-RU"/>
              </w:rPr>
            </w:pPr>
            <w:r w:rsidRPr="00C44DD9">
              <w:rPr>
                <w:lang w:val="ru-RU"/>
              </w:rPr>
              <w:t xml:space="preserve">Подразделение / служба </w:t>
            </w:r>
          </w:p>
        </w:tc>
        <w:tc>
          <w:tcPr>
            <w:tcW w:w="2105" w:type="pct"/>
          </w:tcPr>
          <w:p w14:paraId="51B778F1" w14:textId="77777777" w:rsidR="00955701" w:rsidRPr="00C44DD9" w:rsidRDefault="00955701" w:rsidP="00655760">
            <w:pPr>
              <w:jc w:val="center"/>
              <w:rPr>
                <w:lang w:val="ru-RU"/>
              </w:rPr>
            </w:pPr>
            <w:r w:rsidRPr="00C44DD9">
              <w:rPr>
                <w:lang w:val="ru-RU"/>
              </w:rPr>
              <w:t>Согласующий</w:t>
            </w:r>
          </w:p>
        </w:tc>
      </w:tr>
      <w:tr w:rsidR="008C30F3" w:rsidRPr="00C44DD9" w14:paraId="4ACD4E8F" w14:textId="77777777" w:rsidTr="00655760">
        <w:tc>
          <w:tcPr>
            <w:tcW w:w="307" w:type="pct"/>
          </w:tcPr>
          <w:p w14:paraId="666E12E7" w14:textId="77777777" w:rsidR="008C30F3" w:rsidRPr="00C44DD9" w:rsidRDefault="008C30F3" w:rsidP="008C30F3">
            <w:pPr>
              <w:pStyle w:val="af8"/>
              <w:numPr>
                <w:ilvl w:val="0"/>
                <w:numId w:val="5"/>
              </w:numPr>
              <w:rPr>
                <w:b/>
                <w:lang w:val="ru-RU"/>
              </w:rPr>
            </w:pPr>
          </w:p>
        </w:tc>
        <w:tc>
          <w:tcPr>
            <w:tcW w:w="2588" w:type="pct"/>
          </w:tcPr>
          <w:p w14:paraId="27D80C79" w14:textId="1A0608E3" w:rsidR="008C30F3" w:rsidRPr="00C44DD9" w:rsidRDefault="008C30F3" w:rsidP="008C30F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sym w:font="Symbol" w:char="F0BE"/>
            </w:r>
          </w:p>
        </w:tc>
        <w:tc>
          <w:tcPr>
            <w:tcW w:w="2105" w:type="pct"/>
          </w:tcPr>
          <w:p w14:paraId="26634EA8" w14:textId="585353BA" w:rsidR="008C30F3" w:rsidRPr="00C44DD9" w:rsidRDefault="008C30F3" w:rsidP="008C30F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sym w:font="Symbol" w:char="F0BE"/>
            </w:r>
          </w:p>
        </w:tc>
      </w:tr>
      <w:tr w:rsidR="008C30F3" w:rsidRPr="00C44DD9" w14:paraId="53BA2A47" w14:textId="77777777" w:rsidTr="00655760">
        <w:tc>
          <w:tcPr>
            <w:tcW w:w="307" w:type="pct"/>
          </w:tcPr>
          <w:p w14:paraId="414BA163" w14:textId="77777777" w:rsidR="008C30F3" w:rsidRPr="00C44DD9" w:rsidRDefault="008C30F3" w:rsidP="008C30F3">
            <w:pPr>
              <w:pStyle w:val="af8"/>
              <w:numPr>
                <w:ilvl w:val="0"/>
                <w:numId w:val="3"/>
              </w:numPr>
              <w:rPr>
                <w:b/>
                <w:lang w:val="ru-RU"/>
              </w:rPr>
            </w:pPr>
          </w:p>
        </w:tc>
        <w:tc>
          <w:tcPr>
            <w:tcW w:w="2588" w:type="pct"/>
          </w:tcPr>
          <w:p w14:paraId="0D7B19DA" w14:textId="697B4250" w:rsidR="008C30F3" w:rsidRPr="00C44DD9" w:rsidRDefault="008C30F3" w:rsidP="008C30F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sym w:font="Symbol" w:char="F0BE"/>
            </w:r>
          </w:p>
        </w:tc>
        <w:tc>
          <w:tcPr>
            <w:tcW w:w="2105" w:type="pct"/>
          </w:tcPr>
          <w:p w14:paraId="469B6D3A" w14:textId="0FBFF6BE" w:rsidR="008C30F3" w:rsidRPr="00C44DD9" w:rsidRDefault="008C30F3" w:rsidP="008C30F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sym w:font="Symbol" w:char="F0BE"/>
            </w:r>
          </w:p>
        </w:tc>
      </w:tr>
      <w:tr w:rsidR="008C30F3" w:rsidRPr="00C67E8E" w14:paraId="5CC5E15C" w14:textId="77777777" w:rsidTr="00655760">
        <w:tc>
          <w:tcPr>
            <w:tcW w:w="307" w:type="pct"/>
          </w:tcPr>
          <w:p w14:paraId="27F4C853" w14:textId="77777777" w:rsidR="008C30F3" w:rsidRPr="00C44DD9" w:rsidRDefault="008C30F3" w:rsidP="008C30F3">
            <w:pPr>
              <w:pStyle w:val="af8"/>
              <w:numPr>
                <w:ilvl w:val="0"/>
                <w:numId w:val="3"/>
              </w:numPr>
              <w:rPr>
                <w:b/>
                <w:lang w:val="ru-RU"/>
              </w:rPr>
            </w:pPr>
          </w:p>
        </w:tc>
        <w:tc>
          <w:tcPr>
            <w:tcW w:w="2588" w:type="pct"/>
          </w:tcPr>
          <w:p w14:paraId="74B5EC85" w14:textId="509ADC62" w:rsidR="008C30F3" w:rsidRPr="00C67E8E" w:rsidRDefault="008C30F3" w:rsidP="008C30F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sym w:font="Symbol" w:char="F0BE"/>
            </w:r>
          </w:p>
        </w:tc>
        <w:tc>
          <w:tcPr>
            <w:tcW w:w="2105" w:type="pct"/>
          </w:tcPr>
          <w:p w14:paraId="023F9864" w14:textId="52698747" w:rsidR="008C30F3" w:rsidRPr="00C67E8E" w:rsidRDefault="008C30F3" w:rsidP="008C30F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sym w:font="Symbol" w:char="F0BE"/>
            </w:r>
          </w:p>
        </w:tc>
      </w:tr>
    </w:tbl>
    <w:p w14:paraId="2E6366A2" w14:textId="77777777" w:rsidR="00955701" w:rsidRPr="000E0930" w:rsidRDefault="00955701" w:rsidP="00540BC2">
      <w:pPr>
        <w:rPr>
          <w:lang w:val="ru-RU"/>
        </w:rPr>
      </w:pPr>
    </w:p>
    <w:sectPr w:rsidR="00955701" w:rsidRPr="000E0930" w:rsidSect="004A7B84">
      <w:footerReference w:type="default" r:id="rId18"/>
      <w:pgSz w:w="11907" w:h="16839" w:code="9"/>
      <w:pgMar w:top="720" w:right="720" w:bottom="720" w:left="72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C1C90A" w14:textId="77777777" w:rsidR="00B80CC0" w:rsidRDefault="00B80CC0">
      <w:pPr>
        <w:spacing w:after="0" w:line="240" w:lineRule="auto"/>
      </w:pPr>
      <w:r>
        <w:separator/>
      </w:r>
    </w:p>
  </w:endnote>
  <w:endnote w:type="continuationSeparator" w:id="0">
    <w:p w14:paraId="1101339F" w14:textId="77777777" w:rsidR="00B80CC0" w:rsidRDefault="00B80C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ouYuan">
    <w:altName w:val="SimSun"/>
    <w:panose1 w:val="00000000000000000000"/>
    <w:charset w:val="86"/>
    <w:family w:val="roman"/>
    <w:notTrueType/>
    <w:pitch w:val="default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47E4F4" w14:textId="77777777" w:rsidR="00367C1F" w:rsidRPr="000E0930" w:rsidRDefault="00367C1F" w:rsidP="000E0930">
    <w:pPr>
      <w:pStyle w:val="af3"/>
      <w:rPr>
        <w:i/>
        <w:lang w:val="ru-RU"/>
      </w:rPr>
    </w:pPr>
    <w:r w:rsidRPr="000E0930">
      <w:rPr>
        <w:i/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677BF5" wp14:editId="3A0B3069">
              <wp:simplePos x="0" y="0"/>
              <wp:positionH relativeFrom="leftMargin">
                <wp:posOffset>6896100</wp:posOffset>
              </wp:positionH>
              <wp:positionV relativeFrom="bottomMargin">
                <wp:posOffset>0</wp:posOffset>
              </wp:positionV>
              <wp:extent cx="339090" cy="310896"/>
              <wp:effectExtent l="0" t="0" r="3810" b="13335"/>
              <wp:wrapNone/>
              <wp:docPr id="22" name="Надпись 22" descr="Номер страницы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1089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4CEDC8" w14:textId="1432AB10" w:rsidR="00367C1F" w:rsidRDefault="00367C1F">
                          <w:pPr>
                            <w:pStyle w:val="aa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5A3E07" w:rsidRPr="005A3E07">
                            <w:rPr>
                              <w:lang w:val="ru-RU"/>
                            </w:rP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677BF5" id="_x0000_t202" coordsize="21600,21600" o:spt="202" path="m,l,21600r21600,l21600,xe">
              <v:stroke joinstyle="miter"/>
              <v:path gradientshapeok="t" o:connecttype="rect"/>
            </v:shapetype>
            <v:shape id="Надпись 22" o:spid="_x0000_s1026" type="#_x0000_t202" alt="Номер страницы" style="position:absolute;margin-left:543pt;margin-top:0;width:26.7pt;height:24.5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" filled="f" stroked="f" strokeweight=".5pt">
              <v:textbox inset="0,0,0,0">
                <w:txbxContent>
                  <w:p w14:paraId="5A4CEDC8" w14:textId="1432AB10" w:rsidR="00367C1F" w:rsidRDefault="00367C1F">
                    <w:pPr>
                      <w:pStyle w:val="aa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5A3E07" w:rsidRPr="005A3E07">
                      <w:rPr>
                        <w:lang w:val="ru-RU"/>
                      </w:rPr>
                      <w:t>9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Pr="000E0930">
      <w:rPr>
        <w:i/>
        <w:lang w:val="ru-RU"/>
      </w:rPr>
      <w:t xml:space="preserve">Управление информационных технологий. </w:t>
    </w:r>
    <w:r>
      <w:rPr>
        <w:i/>
        <w:lang w:val="ru-RU"/>
      </w:rPr>
      <w:t>Функциональные требования к проекту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BF43AD" w14:textId="77777777" w:rsidR="00B80CC0" w:rsidRDefault="00B80CC0">
      <w:pPr>
        <w:spacing w:after="0" w:line="240" w:lineRule="auto"/>
      </w:pPr>
      <w:r>
        <w:separator/>
      </w:r>
    </w:p>
  </w:footnote>
  <w:footnote w:type="continuationSeparator" w:id="0">
    <w:p w14:paraId="067D6389" w14:textId="77777777" w:rsidR="00B80CC0" w:rsidRDefault="00B80C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263393"/>
    <w:multiLevelType w:val="hybridMultilevel"/>
    <w:tmpl w:val="8CAAF2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4736E36"/>
    <w:multiLevelType w:val="hybridMultilevel"/>
    <w:tmpl w:val="A6B4C6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6131BA2"/>
    <w:multiLevelType w:val="hybridMultilevel"/>
    <w:tmpl w:val="213697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9853A9"/>
    <w:multiLevelType w:val="hybridMultilevel"/>
    <w:tmpl w:val="2A94B3F2"/>
    <w:lvl w:ilvl="0" w:tplc="3E5EF492">
      <w:start w:val="1"/>
      <w:numFmt w:val="decimal"/>
      <w:lvlText w:val="%1."/>
      <w:lvlJc w:val="left"/>
      <w:pPr>
        <w:ind w:left="45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9" w:hanging="360"/>
      </w:pPr>
    </w:lvl>
    <w:lvl w:ilvl="2" w:tplc="0419001B" w:tentative="1">
      <w:start w:val="1"/>
      <w:numFmt w:val="lowerRoman"/>
      <w:lvlText w:val="%3."/>
      <w:lvlJc w:val="right"/>
      <w:pPr>
        <w:ind w:left="1899" w:hanging="180"/>
      </w:pPr>
    </w:lvl>
    <w:lvl w:ilvl="3" w:tplc="0419000F" w:tentative="1">
      <w:start w:val="1"/>
      <w:numFmt w:val="decimal"/>
      <w:lvlText w:val="%4."/>
      <w:lvlJc w:val="left"/>
      <w:pPr>
        <w:ind w:left="2619" w:hanging="360"/>
      </w:pPr>
    </w:lvl>
    <w:lvl w:ilvl="4" w:tplc="04190019" w:tentative="1">
      <w:start w:val="1"/>
      <w:numFmt w:val="lowerLetter"/>
      <w:lvlText w:val="%5."/>
      <w:lvlJc w:val="left"/>
      <w:pPr>
        <w:ind w:left="3339" w:hanging="360"/>
      </w:pPr>
    </w:lvl>
    <w:lvl w:ilvl="5" w:tplc="0419001B" w:tentative="1">
      <w:start w:val="1"/>
      <w:numFmt w:val="lowerRoman"/>
      <w:lvlText w:val="%6."/>
      <w:lvlJc w:val="right"/>
      <w:pPr>
        <w:ind w:left="4059" w:hanging="180"/>
      </w:pPr>
    </w:lvl>
    <w:lvl w:ilvl="6" w:tplc="0419000F" w:tentative="1">
      <w:start w:val="1"/>
      <w:numFmt w:val="decimal"/>
      <w:lvlText w:val="%7."/>
      <w:lvlJc w:val="left"/>
      <w:pPr>
        <w:ind w:left="4779" w:hanging="360"/>
      </w:pPr>
    </w:lvl>
    <w:lvl w:ilvl="7" w:tplc="04190019" w:tentative="1">
      <w:start w:val="1"/>
      <w:numFmt w:val="lowerLetter"/>
      <w:lvlText w:val="%8."/>
      <w:lvlJc w:val="left"/>
      <w:pPr>
        <w:ind w:left="5499" w:hanging="360"/>
      </w:pPr>
    </w:lvl>
    <w:lvl w:ilvl="8" w:tplc="0419001B" w:tentative="1">
      <w:start w:val="1"/>
      <w:numFmt w:val="lowerRoman"/>
      <w:lvlText w:val="%9."/>
      <w:lvlJc w:val="right"/>
      <w:pPr>
        <w:ind w:left="6219" w:hanging="180"/>
      </w:pPr>
    </w:lvl>
  </w:abstractNum>
  <w:abstractNum w:abstractNumId="4" w15:restartNumberingAfterBreak="0">
    <w:nsid w:val="4DC65EEF"/>
    <w:multiLevelType w:val="hybridMultilevel"/>
    <w:tmpl w:val="95EC1EE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0B30B80"/>
    <w:multiLevelType w:val="hybridMultilevel"/>
    <w:tmpl w:val="A80A179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57E5D71"/>
    <w:multiLevelType w:val="hybridMultilevel"/>
    <w:tmpl w:val="BFBE56B6"/>
    <w:lvl w:ilvl="0" w:tplc="DF622CE6">
      <w:start w:val="1"/>
      <w:numFmt w:val="bullet"/>
      <w:pStyle w:val="a"/>
      <w:lvlText w:val=""/>
      <w:lvlJc w:val="left"/>
      <w:pPr>
        <w:tabs>
          <w:tab w:val="num" w:pos="2628"/>
        </w:tabs>
        <w:ind w:left="2700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7" w15:restartNumberingAfterBreak="0">
    <w:nsid w:val="66AF0685"/>
    <w:multiLevelType w:val="multilevel"/>
    <w:tmpl w:val="B808A7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3551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776411A5"/>
    <w:multiLevelType w:val="hybridMultilevel"/>
    <w:tmpl w:val="3DE850A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7"/>
  </w:num>
  <w:num w:numId="4">
    <w:abstractNumId w:val="7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3"/>
  </w:num>
  <w:num w:numId="10">
    <w:abstractNumId w:val="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5"/>
  </w:num>
  <w:num w:numId="13">
    <w:abstractNumId w:val="0"/>
  </w:num>
  <w:num w:numId="14">
    <w:abstractNumId w:val="1"/>
  </w:num>
  <w:num w:numId="15">
    <w:abstractNumId w:val="4"/>
  </w:num>
  <w:num w:numId="16">
    <w:abstractNumId w:val="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682"/>
    <w:rsid w:val="00002B5E"/>
    <w:rsid w:val="00005F9A"/>
    <w:rsid w:val="0001302A"/>
    <w:rsid w:val="000138F5"/>
    <w:rsid w:val="00014828"/>
    <w:rsid w:val="00015152"/>
    <w:rsid w:val="0001715A"/>
    <w:rsid w:val="0002446E"/>
    <w:rsid w:val="00030CF5"/>
    <w:rsid w:val="00030D7B"/>
    <w:rsid w:val="00033468"/>
    <w:rsid w:val="000349B8"/>
    <w:rsid w:val="000406E1"/>
    <w:rsid w:val="0004223E"/>
    <w:rsid w:val="000505FA"/>
    <w:rsid w:val="00051D76"/>
    <w:rsid w:val="00056974"/>
    <w:rsid w:val="00056B24"/>
    <w:rsid w:val="00062737"/>
    <w:rsid w:val="0006355B"/>
    <w:rsid w:val="000644E5"/>
    <w:rsid w:val="000650D2"/>
    <w:rsid w:val="0006644F"/>
    <w:rsid w:val="0006659F"/>
    <w:rsid w:val="00073ECC"/>
    <w:rsid w:val="00074ABD"/>
    <w:rsid w:val="00075D75"/>
    <w:rsid w:val="00081148"/>
    <w:rsid w:val="00086F24"/>
    <w:rsid w:val="000913D9"/>
    <w:rsid w:val="00097F02"/>
    <w:rsid w:val="000A4E13"/>
    <w:rsid w:val="000A5DC8"/>
    <w:rsid w:val="000B13A9"/>
    <w:rsid w:val="000B37EF"/>
    <w:rsid w:val="000B3AD9"/>
    <w:rsid w:val="000C1121"/>
    <w:rsid w:val="000C1516"/>
    <w:rsid w:val="000C6CEB"/>
    <w:rsid w:val="000D2DA2"/>
    <w:rsid w:val="000E0930"/>
    <w:rsid w:val="000E1590"/>
    <w:rsid w:val="000F7475"/>
    <w:rsid w:val="001001BE"/>
    <w:rsid w:val="001003EF"/>
    <w:rsid w:val="00101E49"/>
    <w:rsid w:val="001041E5"/>
    <w:rsid w:val="00104C7A"/>
    <w:rsid w:val="001057A0"/>
    <w:rsid w:val="00113E32"/>
    <w:rsid w:val="001163E4"/>
    <w:rsid w:val="00116D77"/>
    <w:rsid w:val="001304A4"/>
    <w:rsid w:val="00132410"/>
    <w:rsid w:val="00133924"/>
    <w:rsid w:val="00137B77"/>
    <w:rsid w:val="001601E9"/>
    <w:rsid w:val="00162928"/>
    <w:rsid w:val="00164883"/>
    <w:rsid w:val="00164D90"/>
    <w:rsid w:val="00165E65"/>
    <w:rsid w:val="00166EB6"/>
    <w:rsid w:val="00170926"/>
    <w:rsid w:val="001714CD"/>
    <w:rsid w:val="00172EA3"/>
    <w:rsid w:val="001803AD"/>
    <w:rsid w:val="00182824"/>
    <w:rsid w:val="00183020"/>
    <w:rsid w:val="00184820"/>
    <w:rsid w:val="0019000C"/>
    <w:rsid w:val="0019164E"/>
    <w:rsid w:val="001956B0"/>
    <w:rsid w:val="001966ED"/>
    <w:rsid w:val="001B063E"/>
    <w:rsid w:val="001B4E29"/>
    <w:rsid w:val="001C32AF"/>
    <w:rsid w:val="001C4DFB"/>
    <w:rsid w:val="001C7225"/>
    <w:rsid w:val="001D3030"/>
    <w:rsid w:val="001D5616"/>
    <w:rsid w:val="001E5D9B"/>
    <w:rsid w:val="001F4DDB"/>
    <w:rsid w:val="001F6077"/>
    <w:rsid w:val="001F6C9C"/>
    <w:rsid w:val="00200284"/>
    <w:rsid w:val="0020391E"/>
    <w:rsid w:val="002074AE"/>
    <w:rsid w:val="002113FF"/>
    <w:rsid w:val="00214524"/>
    <w:rsid w:val="00215F53"/>
    <w:rsid w:val="00215F87"/>
    <w:rsid w:val="00220CD0"/>
    <w:rsid w:val="0022100B"/>
    <w:rsid w:val="00225F2A"/>
    <w:rsid w:val="00225FD6"/>
    <w:rsid w:val="002265B3"/>
    <w:rsid w:val="00242C98"/>
    <w:rsid w:val="00250EC7"/>
    <w:rsid w:val="00254C4C"/>
    <w:rsid w:val="0025510F"/>
    <w:rsid w:val="0025673B"/>
    <w:rsid w:val="00262F45"/>
    <w:rsid w:val="00270621"/>
    <w:rsid w:val="00270647"/>
    <w:rsid w:val="002726FE"/>
    <w:rsid w:val="00275281"/>
    <w:rsid w:val="002823AD"/>
    <w:rsid w:val="00282FCD"/>
    <w:rsid w:val="00284E2B"/>
    <w:rsid w:val="00287873"/>
    <w:rsid w:val="0028789E"/>
    <w:rsid w:val="00296030"/>
    <w:rsid w:val="00296327"/>
    <w:rsid w:val="00297002"/>
    <w:rsid w:val="002B2D6B"/>
    <w:rsid w:val="002C14AA"/>
    <w:rsid w:val="002C414A"/>
    <w:rsid w:val="002C7A86"/>
    <w:rsid w:val="002D06D1"/>
    <w:rsid w:val="002D16D3"/>
    <w:rsid w:val="002D5B46"/>
    <w:rsid w:val="002D6C86"/>
    <w:rsid w:val="002E0BAA"/>
    <w:rsid w:val="002F216A"/>
    <w:rsid w:val="002F51BE"/>
    <w:rsid w:val="00304255"/>
    <w:rsid w:val="00305ECA"/>
    <w:rsid w:val="00315FF7"/>
    <w:rsid w:val="0032185D"/>
    <w:rsid w:val="0032392D"/>
    <w:rsid w:val="00331DD7"/>
    <w:rsid w:val="00333202"/>
    <w:rsid w:val="00337442"/>
    <w:rsid w:val="00360F03"/>
    <w:rsid w:val="00361627"/>
    <w:rsid w:val="00363D7D"/>
    <w:rsid w:val="003642F9"/>
    <w:rsid w:val="00366443"/>
    <w:rsid w:val="00367C1F"/>
    <w:rsid w:val="003777F7"/>
    <w:rsid w:val="0038029B"/>
    <w:rsid w:val="00384C05"/>
    <w:rsid w:val="00386B0C"/>
    <w:rsid w:val="003A0612"/>
    <w:rsid w:val="003B0DDF"/>
    <w:rsid w:val="003B28D7"/>
    <w:rsid w:val="003B3FAC"/>
    <w:rsid w:val="003B5499"/>
    <w:rsid w:val="003B6619"/>
    <w:rsid w:val="003C121C"/>
    <w:rsid w:val="003C3F59"/>
    <w:rsid w:val="003D28FB"/>
    <w:rsid w:val="003E448E"/>
    <w:rsid w:val="003E4D32"/>
    <w:rsid w:val="004019D2"/>
    <w:rsid w:val="004036D4"/>
    <w:rsid w:val="00411CE9"/>
    <w:rsid w:val="00414431"/>
    <w:rsid w:val="00417DD8"/>
    <w:rsid w:val="004207A4"/>
    <w:rsid w:val="00422B28"/>
    <w:rsid w:val="00424DD9"/>
    <w:rsid w:val="00425988"/>
    <w:rsid w:val="004478EF"/>
    <w:rsid w:val="00451B23"/>
    <w:rsid w:val="0045723B"/>
    <w:rsid w:val="00461FA3"/>
    <w:rsid w:val="0046255A"/>
    <w:rsid w:val="00462E32"/>
    <w:rsid w:val="00464510"/>
    <w:rsid w:val="00470B1A"/>
    <w:rsid w:val="00471AE0"/>
    <w:rsid w:val="004725F0"/>
    <w:rsid w:val="00473A55"/>
    <w:rsid w:val="0047526D"/>
    <w:rsid w:val="00477028"/>
    <w:rsid w:val="00482447"/>
    <w:rsid w:val="00484C67"/>
    <w:rsid w:val="00486136"/>
    <w:rsid w:val="00494AF3"/>
    <w:rsid w:val="004A1B58"/>
    <w:rsid w:val="004A642E"/>
    <w:rsid w:val="004A7B84"/>
    <w:rsid w:val="004B0214"/>
    <w:rsid w:val="004B15DB"/>
    <w:rsid w:val="004C1FF3"/>
    <w:rsid w:val="004C4B52"/>
    <w:rsid w:val="004C517B"/>
    <w:rsid w:val="004D21FB"/>
    <w:rsid w:val="004D3271"/>
    <w:rsid w:val="004D7E0A"/>
    <w:rsid w:val="004E60E1"/>
    <w:rsid w:val="004E65A5"/>
    <w:rsid w:val="004F0F2B"/>
    <w:rsid w:val="004F474E"/>
    <w:rsid w:val="004F7C22"/>
    <w:rsid w:val="005010FF"/>
    <w:rsid w:val="005119D5"/>
    <w:rsid w:val="00511F03"/>
    <w:rsid w:val="005133BF"/>
    <w:rsid w:val="0052214C"/>
    <w:rsid w:val="005302FA"/>
    <w:rsid w:val="0053587D"/>
    <w:rsid w:val="00540BC2"/>
    <w:rsid w:val="005429C2"/>
    <w:rsid w:val="00542F0B"/>
    <w:rsid w:val="00545F04"/>
    <w:rsid w:val="0055300C"/>
    <w:rsid w:val="0055342B"/>
    <w:rsid w:val="00557B57"/>
    <w:rsid w:val="00563CB4"/>
    <w:rsid w:val="005647A9"/>
    <w:rsid w:val="00565A37"/>
    <w:rsid w:val="00572869"/>
    <w:rsid w:val="00574CF6"/>
    <w:rsid w:val="0059043B"/>
    <w:rsid w:val="0059597E"/>
    <w:rsid w:val="005974FD"/>
    <w:rsid w:val="00597B1F"/>
    <w:rsid w:val="005A0E1B"/>
    <w:rsid w:val="005A1885"/>
    <w:rsid w:val="005A19C8"/>
    <w:rsid w:val="005A3E07"/>
    <w:rsid w:val="005B3957"/>
    <w:rsid w:val="005B3A45"/>
    <w:rsid w:val="005C3D96"/>
    <w:rsid w:val="005C41C9"/>
    <w:rsid w:val="005C562A"/>
    <w:rsid w:val="005D26C8"/>
    <w:rsid w:val="005D28E9"/>
    <w:rsid w:val="005E2E82"/>
    <w:rsid w:val="005F7556"/>
    <w:rsid w:val="00602958"/>
    <w:rsid w:val="00603BE6"/>
    <w:rsid w:val="00607404"/>
    <w:rsid w:val="00611C1F"/>
    <w:rsid w:val="00616BBD"/>
    <w:rsid w:val="006170A9"/>
    <w:rsid w:val="00622A1E"/>
    <w:rsid w:val="006238C5"/>
    <w:rsid w:val="0062409D"/>
    <w:rsid w:val="00627993"/>
    <w:rsid w:val="00635B79"/>
    <w:rsid w:val="00655760"/>
    <w:rsid w:val="00656607"/>
    <w:rsid w:val="00656BD7"/>
    <w:rsid w:val="0066753F"/>
    <w:rsid w:val="0067567C"/>
    <w:rsid w:val="00682077"/>
    <w:rsid w:val="00693268"/>
    <w:rsid w:val="00693369"/>
    <w:rsid w:val="00693450"/>
    <w:rsid w:val="00693698"/>
    <w:rsid w:val="00693759"/>
    <w:rsid w:val="00693A2E"/>
    <w:rsid w:val="006971D1"/>
    <w:rsid w:val="006A2935"/>
    <w:rsid w:val="006A4093"/>
    <w:rsid w:val="006C7DD1"/>
    <w:rsid w:val="006D05DE"/>
    <w:rsid w:val="006D24B5"/>
    <w:rsid w:val="006D3B73"/>
    <w:rsid w:val="006D5872"/>
    <w:rsid w:val="006D61B7"/>
    <w:rsid w:val="006E33B3"/>
    <w:rsid w:val="006F125F"/>
    <w:rsid w:val="006F1F4A"/>
    <w:rsid w:val="006F3B04"/>
    <w:rsid w:val="006F5FFD"/>
    <w:rsid w:val="006F7E41"/>
    <w:rsid w:val="007004E2"/>
    <w:rsid w:val="00700B3F"/>
    <w:rsid w:val="00701CCF"/>
    <w:rsid w:val="00705421"/>
    <w:rsid w:val="00705B64"/>
    <w:rsid w:val="00705E30"/>
    <w:rsid w:val="00713FF2"/>
    <w:rsid w:val="00714AA4"/>
    <w:rsid w:val="007158C3"/>
    <w:rsid w:val="00720682"/>
    <w:rsid w:val="00721915"/>
    <w:rsid w:val="00723890"/>
    <w:rsid w:val="007249B9"/>
    <w:rsid w:val="007316D3"/>
    <w:rsid w:val="00735641"/>
    <w:rsid w:val="007356C4"/>
    <w:rsid w:val="00740281"/>
    <w:rsid w:val="00740A67"/>
    <w:rsid w:val="0075072F"/>
    <w:rsid w:val="00754EE9"/>
    <w:rsid w:val="00755696"/>
    <w:rsid w:val="007560BC"/>
    <w:rsid w:val="0075722B"/>
    <w:rsid w:val="00757FB0"/>
    <w:rsid w:val="007613D6"/>
    <w:rsid w:val="00761425"/>
    <w:rsid w:val="007717FB"/>
    <w:rsid w:val="007754E3"/>
    <w:rsid w:val="007825D5"/>
    <w:rsid w:val="007841E7"/>
    <w:rsid w:val="007847E8"/>
    <w:rsid w:val="00792D15"/>
    <w:rsid w:val="00795DD0"/>
    <w:rsid w:val="007A29DC"/>
    <w:rsid w:val="007B043D"/>
    <w:rsid w:val="007B3ED9"/>
    <w:rsid w:val="007B5CB7"/>
    <w:rsid w:val="007B757F"/>
    <w:rsid w:val="007C7C8A"/>
    <w:rsid w:val="007C7E5D"/>
    <w:rsid w:val="007D18B6"/>
    <w:rsid w:val="007D2FB7"/>
    <w:rsid w:val="007D705F"/>
    <w:rsid w:val="007E19C7"/>
    <w:rsid w:val="007E4483"/>
    <w:rsid w:val="007E6CA8"/>
    <w:rsid w:val="007F025F"/>
    <w:rsid w:val="007F1CBF"/>
    <w:rsid w:val="007F7A28"/>
    <w:rsid w:val="00800BD8"/>
    <w:rsid w:val="00803F8D"/>
    <w:rsid w:val="0081158B"/>
    <w:rsid w:val="008123F1"/>
    <w:rsid w:val="00813BC0"/>
    <w:rsid w:val="00814469"/>
    <w:rsid w:val="00815B93"/>
    <w:rsid w:val="00826CAC"/>
    <w:rsid w:val="00827AC9"/>
    <w:rsid w:val="00832ED8"/>
    <w:rsid w:val="00833856"/>
    <w:rsid w:val="0083524B"/>
    <w:rsid w:val="00844D12"/>
    <w:rsid w:val="00860179"/>
    <w:rsid w:val="008645A5"/>
    <w:rsid w:val="0086533B"/>
    <w:rsid w:val="008701B8"/>
    <w:rsid w:val="00871C8F"/>
    <w:rsid w:val="00875CBD"/>
    <w:rsid w:val="00876231"/>
    <w:rsid w:val="00882DA3"/>
    <w:rsid w:val="00882DED"/>
    <w:rsid w:val="00894C39"/>
    <w:rsid w:val="008A62DB"/>
    <w:rsid w:val="008B2A80"/>
    <w:rsid w:val="008B32C9"/>
    <w:rsid w:val="008B73BD"/>
    <w:rsid w:val="008B7B8E"/>
    <w:rsid w:val="008C0445"/>
    <w:rsid w:val="008C167D"/>
    <w:rsid w:val="008C30F3"/>
    <w:rsid w:val="008C3599"/>
    <w:rsid w:val="008D1AFD"/>
    <w:rsid w:val="008E2095"/>
    <w:rsid w:val="008E759A"/>
    <w:rsid w:val="008F06BC"/>
    <w:rsid w:val="008F77F8"/>
    <w:rsid w:val="00901D33"/>
    <w:rsid w:val="00901DFF"/>
    <w:rsid w:val="009027E0"/>
    <w:rsid w:val="00910F61"/>
    <w:rsid w:val="00911E33"/>
    <w:rsid w:val="00913439"/>
    <w:rsid w:val="00922E5E"/>
    <w:rsid w:val="009240A4"/>
    <w:rsid w:val="00932185"/>
    <w:rsid w:val="00935ACD"/>
    <w:rsid w:val="00935E38"/>
    <w:rsid w:val="00943471"/>
    <w:rsid w:val="00945DA0"/>
    <w:rsid w:val="00951BD9"/>
    <w:rsid w:val="009546FA"/>
    <w:rsid w:val="00955701"/>
    <w:rsid w:val="00956D87"/>
    <w:rsid w:val="00962F87"/>
    <w:rsid w:val="00962FDE"/>
    <w:rsid w:val="0096691D"/>
    <w:rsid w:val="00967B7D"/>
    <w:rsid w:val="00984BBF"/>
    <w:rsid w:val="009877B6"/>
    <w:rsid w:val="00987C3B"/>
    <w:rsid w:val="009900DE"/>
    <w:rsid w:val="00990EAC"/>
    <w:rsid w:val="009A01F5"/>
    <w:rsid w:val="009A1BF9"/>
    <w:rsid w:val="009A6676"/>
    <w:rsid w:val="009B1173"/>
    <w:rsid w:val="009B2817"/>
    <w:rsid w:val="009B64E0"/>
    <w:rsid w:val="009C04A8"/>
    <w:rsid w:val="009D133A"/>
    <w:rsid w:val="009D28F6"/>
    <w:rsid w:val="009D3567"/>
    <w:rsid w:val="009D387C"/>
    <w:rsid w:val="009D72F6"/>
    <w:rsid w:val="009E0D1D"/>
    <w:rsid w:val="009F2060"/>
    <w:rsid w:val="009F3169"/>
    <w:rsid w:val="009F5F08"/>
    <w:rsid w:val="00A00645"/>
    <w:rsid w:val="00A04876"/>
    <w:rsid w:val="00A0520E"/>
    <w:rsid w:val="00A11DA2"/>
    <w:rsid w:val="00A21090"/>
    <w:rsid w:val="00A2461D"/>
    <w:rsid w:val="00A24DC9"/>
    <w:rsid w:val="00A3168A"/>
    <w:rsid w:val="00A36605"/>
    <w:rsid w:val="00A41736"/>
    <w:rsid w:val="00A42102"/>
    <w:rsid w:val="00A52385"/>
    <w:rsid w:val="00A575A4"/>
    <w:rsid w:val="00A67C5E"/>
    <w:rsid w:val="00A7022A"/>
    <w:rsid w:val="00A70411"/>
    <w:rsid w:val="00A70F05"/>
    <w:rsid w:val="00A71908"/>
    <w:rsid w:val="00A71DE5"/>
    <w:rsid w:val="00A72949"/>
    <w:rsid w:val="00A76374"/>
    <w:rsid w:val="00A77CC6"/>
    <w:rsid w:val="00A80617"/>
    <w:rsid w:val="00A815F3"/>
    <w:rsid w:val="00A92223"/>
    <w:rsid w:val="00A93B0A"/>
    <w:rsid w:val="00A94E7A"/>
    <w:rsid w:val="00AA2338"/>
    <w:rsid w:val="00AA2936"/>
    <w:rsid w:val="00AA4ED4"/>
    <w:rsid w:val="00AA510C"/>
    <w:rsid w:val="00AB2FB9"/>
    <w:rsid w:val="00AB5D79"/>
    <w:rsid w:val="00AB61CF"/>
    <w:rsid w:val="00AC0021"/>
    <w:rsid w:val="00AC0692"/>
    <w:rsid w:val="00AC6375"/>
    <w:rsid w:val="00AD17C2"/>
    <w:rsid w:val="00AD2872"/>
    <w:rsid w:val="00AD2EA4"/>
    <w:rsid w:val="00AE6008"/>
    <w:rsid w:val="00AF39DF"/>
    <w:rsid w:val="00AF5852"/>
    <w:rsid w:val="00AF75A3"/>
    <w:rsid w:val="00B012B6"/>
    <w:rsid w:val="00B026CC"/>
    <w:rsid w:val="00B06CC3"/>
    <w:rsid w:val="00B06D10"/>
    <w:rsid w:val="00B120BF"/>
    <w:rsid w:val="00B1322E"/>
    <w:rsid w:val="00B15D48"/>
    <w:rsid w:val="00B21047"/>
    <w:rsid w:val="00B24D7A"/>
    <w:rsid w:val="00B254D9"/>
    <w:rsid w:val="00B3063D"/>
    <w:rsid w:val="00B30B5B"/>
    <w:rsid w:val="00B34262"/>
    <w:rsid w:val="00B414DB"/>
    <w:rsid w:val="00B43AA0"/>
    <w:rsid w:val="00B43C60"/>
    <w:rsid w:val="00B43FA6"/>
    <w:rsid w:val="00B45820"/>
    <w:rsid w:val="00B50C3A"/>
    <w:rsid w:val="00B510ED"/>
    <w:rsid w:val="00B52DB5"/>
    <w:rsid w:val="00B5423E"/>
    <w:rsid w:val="00B549B1"/>
    <w:rsid w:val="00B648D9"/>
    <w:rsid w:val="00B66AB5"/>
    <w:rsid w:val="00B73824"/>
    <w:rsid w:val="00B75901"/>
    <w:rsid w:val="00B80C67"/>
    <w:rsid w:val="00B80CC0"/>
    <w:rsid w:val="00B8225E"/>
    <w:rsid w:val="00B833D8"/>
    <w:rsid w:val="00BA2918"/>
    <w:rsid w:val="00BA34B2"/>
    <w:rsid w:val="00BA7212"/>
    <w:rsid w:val="00BB4B63"/>
    <w:rsid w:val="00BC5C9C"/>
    <w:rsid w:val="00BD391B"/>
    <w:rsid w:val="00BD3EE4"/>
    <w:rsid w:val="00BE6833"/>
    <w:rsid w:val="00BE7C6D"/>
    <w:rsid w:val="00BF0594"/>
    <w:rsid w:val="00BF1D5D"/>
    <w:rsid w:val="00BF276A"/>
    <w:rsid w:val="00BF2CF1"/>
    <w:rsid w:val="00BF67A3"/>
    <w:rsid w:val="00C0474F"/>
    <w:rsid w:val="00C04E93"/>
    <w:rsid w:val="00C050BB"/>
    <w:rsid w:val="00C0784B"/>
    <w:rsid w:val="00C15B77"/>
    <w:rsid w:val="00C175E3"/>
    <w:rsid w:val="00C21F68"/>
    <w:rsid w:val="00C227AC"/>
    <w:rsid w:val="00C26E94"/>
    <w:rsid w:val="00C40ED5"/>
    <w:rsid w:val="00C44DD9"/>
    <w:rsid w:val="00C45EA9"/>
    <w:rsid w:val="00C51579"/>
    <w:rsid w:val="00C604ED"/>
    <w:rsid w:val="00C63E15"/>
    <w:rsid w:val="00C67E8E"/>
    <w:rsid w:val="00C72D7D"/>
    <w:rsid w:val="00C738A4"/>
    <w:rsid w:val="00C75C0D"/>
    <w:rsid w:val="00C76DB6"/>
    <w:rsid w:val="00C77CAF"/>
    <w:rsid w:val="00C819E5"/>
    <w:rsid w:val="00C8562B"/>
    <w:rsid w:val="00C85CFA"/>
    <w:rsid w:val="00C86210"/>
    <w:rsid w:val="00C86B78"/>
    <w:rsid w:val="00C95044"/>
    <w:rsid w:val="00CA43B2"/>
    <w:rsid w:val="00CA66FC"/>
    <w:rsid w:val="00CA69B1"/>
    <w:rsid w:val="00CA7235"/>
    <w:rsid w:val="00CA74D4"/>
    <w:rsid w:val="00CB1D83"/>
    <w:rsid w:val="00CB7657"/>
    <w:rsid w:val="00CD1B4E"/>
    <w:rsid w:val="00CD2214"/>
    <w:rsid w:val="00CD3F7F"/>
    <w:rsid w:val="00CD6D5F"/>
    <w:rsid w:val="00CE08AC"/>
    <w:rsid w:val="00CE3E69"/>
    <w:rsid w:val="00CE4A39"/>
    <w:rsid w:val="00CF50A3"/>
    <w:rsid w:val="00D0107E"/>
    <w:rsid w:val="00D13D5D"/>
    <w:rsid w:val="00D150CD"/>
    <w:rsid w:val="00D231CB"/>
    <w:rsid w:val="00D25342"/>
    <w:rsid w:val="00D32153"/>
    <w:rsid w:val="00D3401F"/>
    <w:rsid w:val="00D40016"/>
    <w:rsid w:val="00D42811"/>
    <w:rsid w:val="00D43A8F"/>
    <w:rsid w:val="00D4470B"/>
    <w:rsid w:val="00D454F0"/>
    <w:rsid w:val="00D52F64"/>
    <w:rsid w:val="00D55BFF"/>
    <w:rsid w:val="00D57BAF"/>
    <w:rsid w:val="00D60624"/>
    <w:rsid w:val="00D61B89"/>
    <w:rsid w:val="00D64204"/>
    <w:rsid w:val="00D6733B"/>
    <w:rsid w:val="00D72A8B"/>
    <w:rsid w:val="00D734D3"/>
    <w:rsid w:val="00D80A45"/>
    <w:rsid w:val="00D81A31"/>
    <w:rsid w:val="00D81F1E"/>
    <w:rsid w:val="00D82CEA"/>
    <w:rsid w:val="00D9078B"/>
    <w:rsid w:val="00D94FC9"/>
    <w:rsid w:val="00D96CB2"/>
    <w:rsid w:val="00DA042A"/>
    <w:rsid w:val="00DA0684"/>
    <w:rsid w:val="00DA0703"/>
    <w:rsid w:val="00DA35E2"/>
    <w:rsid w:val="00DA653D"/>
    <w:rsid w:val="00DA669C"/>
    <w:rsid w:val="00DA7A6B"/>
    <w:rsid w:val="00DB1FBF"/>
    <w:rsid w:val="00DB7A36"/>
    <w:rsid w:val="00DC129D"/>
    <w:rsid w:val="00DC4830"/>
    <w:rsid w:val="00DD652F"/>
    <w:rsid w:val="00DD790D"/>
    <w:rsid w:val="00DE1803"/>
    <w:rsid w:val="00DE21AD"/>
    <w:rsid w:val="00DE2325"/>
    <w:rsid w:val="00DE29CA"/>
    <w:rsid w:val="00DF0889"/>
    <w:rsid w:val="00DF2C01"/>
    <w:rsid w:val="00DF3604"/>
    <w:rsid w:val="00E02359"/>
    <w:rsid w:val="00E04985"/>
    <w:rsid w:val="00E07897"/>
    <w:rsid w:val="00E35598"/>
    <w:rsid w:val="00E37726"/>
    <w:rsid w:val="00E37FCC"/>
    <w:rsid w:val="00E41DDA"/>
    <w:rsid w:val="00E45750"/>
    <w:rsid w:val="00E45A6F"/>
    <w:rsid w:val="00E45AE4"/>
    <w:rsid w:val="00E46969"/>
    <w:rsid w:val="00E506F2"/>
    <w:rsid w:val="00E507D7"/>
    <w:rsid w:val="00E51D17"/>
    <w:rsid w:val="00E6120D"/>
    <w:rsid w:val="00E64FA0"/>
    <w:rsid w:val="00E6533D"/>
    <w:rsid w:val="00E70628"/>
    <w:rsid w:val="00E74A7E"/>
    <w:rsid w:val="00E83C39"/>
    <w:rsid w:val="00E871FC"/>
    <w:rsid w:val="00E87B6B"/>
    <w:rsid w:val="00E97B43"/>
    <w:rsid w:val="00EA1383"/>
    <w:rsid w:val="00EA245A"/>
    <w:rsid w:val="00EA3270"/>
    <w:rsid w:val="00EC00FF"/>
    <w:rsid w:val="00EC1B06"/>
    <w:rsid w:val="00EC27F4"/>
    <w:rsid w:val="00EC441D"/>
    <w:rsid w:val="00ED028B"/>
    <w:rsid w:val="00ED5D20"/>
    <w:rsid w:val="00ED7B70"/>
    <w:rsid w:val="00EE1F92"/>
    <w:rsid w:val="00EE60CB"/>
    <w:rsid w:val="00EF5797"/>
    <w:rsid w:val="00F03C5E"/>
    <w:rsid w:val="00F066D4"/>
    <w:rsid w:val="00F10D28"/>
    <w:rsid w:val="00F14FCD"/>
    <w:rsid w:val="00F3039B"/>
    <w:rsid w:val="00F352F9"/>
    <w:rsid w:val="00F369A0"/>
    <w:rsid w:val="00F41BB3"/>
    <w:rsid w:val="00F43519"/>
    <w:rsid w:val="00F50115"/>
    <w:rsid w:val="00F50BDB"/>
    <w:rsid w:val="00F53905"/>
    <w:rsid w:val="00F55918"/>
    <w:rsid w:val="00F562A8"/>
    <w:rsid w:val="00F647AD"/>
    <w:rsid w:val="00F719AB"/>
    <w:rsid w:val="00F7469D"/>
    <w:rsid w:val="00F74DDD"/>
    <w:rsid w:val="00F77413"/>
    <w:rsid w:val="00F84F4B"/>
    <w:rsid w:val="00F86D2E"/>
    <w:rsid w:val="00F91042"/>
    <w:rsid w:val="00F91241"/>
    <w:rsid w:val="00F913B4"/>
    <w:rsid w:val="00F9374B"/>
    <w:rsid w:val="00F961D5"/>
    <w:rsid w:val="00F96C99"/>
    <w:rsid w:val="00FA09C3"/>
    <w:rsid w:val="00FA7155"/>
    <w:rsid w:val="00FA796C"/>
    <w:rsid w:val="00FA7F93"/>
    <w:rsid w:val="00FA7FCA"/>
    <w:rsid w:val="00FB099E"/>
    <w:rsid w:val="00FC3F98"/>
    <w:rsid w:val="00FD1633"/>
    <w:rsid w:val="00FD7910"/>
    <w:rsid w:val="00FE6144"/>
    <w:rsid w:val="00FF0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2ED93F"/>
  <w15:chartTrackingRefBased/>
  <w15:docId w15:val="{43BEBDEC-4E2D-4705-BCD7-F85F24A99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color w:val="404040" w:themeColor="text1" w:themeTint="BF"/>
        <w:sz w:val="18"/>
        <w:szCs w:val="18"/>
        <w:lang w:val="en-US" w:eastAsia="zh-CN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B3FAC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заголовок 1"/>
    <w:basedOn w:val="a0"/>
    <w:next w:val="a0"/>
    <w:link w:val="10"/>
    <w:uiPriority w:val="9"/>
    <w:qFormat/>
    <w:rsid w:val="00700B3F"/>
    <w:pPr>
      <w:keepNext/>
      <w:keepLines/>
      <w:pBdr>
        <w:bottom w:val="single" w:sz="4" w:space="1" w:color="auto"/>
      </w:pBdr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  <w:szCs w:val="28"/>
    </w:rPr>
  </w:style>
  <w:style w:type="paragraph" w:customStyle="1" w:styleId="2">
    <w:name w:val="заголовок 2"/>
    <w:basedOn w:val="a0"/>
    <w:next w:val="a0"/>
    <w:link w:val="20"/>
    <w:uiPriority w:val="9"/>
    <w:unhideWhenUsed/>
    <w:qFormat/>
    <w:rsid w:val="00D4470B"/>
    <w:pPr>
      <w:keepNext/>
      <w:keepLines/>
      <w:numPr>
        <w:ilvl w:val="1"/>
        <w:numId w:val="2"/>
      </w:numPr>
      <w:spacing w:before="360" w:after="120" w:line="240" w:lineRule="auto"/>
      <w:outlineLvl w:val="1"/>
    </w:pPr>
    <w:rPr>
      <w:b/>
      <w:bCs/>
      <w:color w:val="5B9BD5" w:themeColor="accent1"/>
      <w:sz w:val="24"/>
      <w:szCs w:val="24"/>
      <w:lang w:val="ru-RU"/>
    </w:rPr>
  </w:style>
  <w:style w:type="paragraph" w:customStyle="1" w:styleId="11">
    <w:name w:val="Заголовок1"/>
    <w:basedOn w:val="a0"/>
    <w:next w:val="a0"/>
    <w:link w:val="a4"/>
    <w:uiPriority w:val="10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character" w:customStyle="1" w:styleId="a4">
    <w:name w:val="Знак заголовка"/>
    <w:basedOn w:val="a1"/>
    <w:link w:val="11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table" w:customStyle="1" w:styleId="12">
    <w:name w:val="Сетка таблицы1"/>
    <w:basedOn w:val="a2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Подзаголовок1"/>
    <w:basedOn w:val="a0"/>
    <w:next w:val="a0"/>
    <w:link w:val="a5"/>
    <w:uiPriority w:val="11"/>
    <w:qFormat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  <w:szCs w:val="24"/>
    </w:rPr>
  </w:style>
  <w:style w:type="character" w:customStyle="1" w:styleId="a5">
    <w:name w:val="Знак подзаголовка"/>
    <w:basedOn w:val="a1"/>
    <w:link w:val="13"/>
    <w:uiPriority w:val="11"/>
    <w:rPr>
      <w:b/>
      <w:bCs/>
      <w:color w:val="5B9BD5" w:themeColor="accent1"/>
      <w:sz w:val="24"/>
      <w:szCs w:val="24"/>
    </w:rPr>
  </w:style>
  <w:style w:type="character" w:customStyle="1" w:styleId="10">
    <w:name w:val="Знак заголовка 1"/>
    <w:basedOn w:val="a1"/>
    <w:link w:val="1"/>
    <w:uiPriority w:val="9"/>
    <w:rsid w:val="00700B3F"/>
    <w:rPr>
      <w:b/>
      <w:bCs/>
      <w:caps/>
      <w:color w:val="1F4E79" w:themeColor="accent1" w:themeShade="80"/>
      <w:sz w:val="28"/>
      <w:szCs w:val="28"/>
    </w:rPr>
  </w:style>
  <w:style w:type="table" w:customStyle="1" w:styleId="a6">
    <w:name w:val="Таблица подсказки"/>
    <w:basedOn w:val="a2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a7">
    <w:name w:val="Текст подсказки"/>
    <w:basedOn w:val="a0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  <w:szCs w:val="16"/>
    </w:rPr>
  </w:style>
  <w:style w:type="character" w:customStyle="1" w:styleId="14">
    <w:name w:val="Замещающий текст1"/>
    <w:basedOn w:val="a1"/>
    <w:uiPriority w:val="99"/>
    <w:semiHidden/>
    <w:rPr>
      <w:color w:val="808080"/>
    </w:rPr>
  </w:style>
  <w:style w:type="paragraph" w:customStyle="1" w:styleId="15">
    <w:name w:val="Без интервала1"/>
    <w:uiPriority w:val="36"/>
    <w:qFormat/>
    <w:pPr>
      <w:spacing w:after="0" w:line="240" w:lineRule="auto"/>
    </w:pPr>
  </w:style>
  <w:style w:type="character" w:customStyle="1" w:styleId="20">
    <w:name w:val="Знак заголовка 2"/>
    <w:basedOn w:val="a1"/>
    <w:link w:val="2"/>
    <w:uiPriority w:val="9"/>
    <w:rsid w:val="00D4470B"/>
    <w:rPr>
      <w:b/>
      <w:bCs/>
      <w:color w:val="5B9BD5" w:themeColor="accent1"/>
      <w:sz w:val="24"/>
      <w:szCs w:val="24"/>
      <w:lang w:val="ru-RU"/>
    </w:rPr>
  </w:style>
  <w:style w:type="paragraph" w:customStyle="1" w:styleId="a">
    <w:name w:val="Маркер списка"/>
    <w:basedOn w:val="a0"/>
    <w:uiPriority w:val="1"/>
    <w:unhideWhenUsed/>
    <w:qFormat/>
    <w:pPr>
      <w:numPr>
        <w:numId w:val="1"/>
      </w:numPr>
      <w:spacing w:after="60"/>
    </w:pPr>
  </w:style>
  <w:style w:type="paragraph" w:customStyle="1" w:styleId="a8">
    <w:name w:val="верхний колонтитул"/>
    <w:basedOn w:val="a0"/>
    <w:link w:val="a9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Знак верхнего колонтитула"/>
    <w:basedOn w:val="a1"/>
    <w:link w:val="a8"/>
    <w:uiPriority w:val="99"/>
  </w:style>
  <w:style w:type="paragraph" w:customStyle="1" w:styleId="aa">
    <w:name w:val="нижний колонтитул"/>
    <w:basedOn w:val="a0"/>
    <w:link w:val="ab"/>
    <w:uiPriority w:val="99"/>
    <w:unhideWhenUsed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character" w:customStyle="1" w:styleId="ab">
    <w:name w:val="Знак нижнего колонтитула"/>
    <w:basedOn w:val="a1"/>
    <w:link w:val="aa"/>
    <w:uiPriority w:val="99"/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table" w:customStyle="1" w:styleId="4">
    <w:name w:val="Таблица сетки 4"/>
    <w:aliases w:val="акцент 1"/>
    <w:basedOn w:val="a2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ac">
    <w:name w:val="Таблица сетки"/>
    <w:aliases w:val="светлая"/>
    <w:basedOn w:val="a2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d">
    <w:name w:val="Таблица проекта"/>
    <w:basedOn w:val="a2"/>
    <w:uiPriority w:val="99"/>
    <w:pPr>
      <w:spacing w:before="120" w:after="120" w:line="240" w:lineRule="auto"/>
    </w:pPr>
    <w:tblPr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band1Vert">
      <w:rPr>
        <w:b/>
      </w:rPr>
      <w:tblPr/>
      <w:tcPr>
        <w:shd w:val="clear" w:color="auto" w:fill="DEEAF6" w:themeFill="accent1" w:themeFillTint="33"/>
      </w:tcPr>
    </w:tblStylePr>
  </w:style>
  <w:style w:type="paragraph" w:customStyle="1" w:styleId="ae">
    <w:name w:val="Текст таблицы"/>
    <w:aliases w:val="десятичный"/>
    <w:basedOn w:val="a0"/>
    <w:uiPriority w:val="12"/>
    <w:qFormat/>
    <w:pPr>
      <w:tabs>
        <w:tab w:val="decimal" w:pos="936"/>
      </w:tabs>
      <w:spacing w:before="120" w:after="120" w:line="240" w:lineRule="auto"/>
    </w:pPr>
  </w:style>
  <w:style w:type="paragraph" w:customStyle="1" w:styleId="16">
    <w:name w:val="Подпись1"/>
    <w:basedOn w:val="a0"/>
    <w:link w:val="af"/>
    <w:uiPriority w:val="12"/>
    <w:unhideWhenUsed/>
    <w:qFormat/>
    <w:pPr>
      <w:spacing w:before="960" w:after="0" w:line="240" w:lineRule="auto"/>
    </w:pPr>
  </w:style>
  <w:style w:type="character" w:customStyle="1" w:styleId="af">
    <w:name w:val="Знак подписи"/>
    <w:basedOn w:val="a1"/>
    <w:link w:val="16"/>
    <w:uiPriority w:val="12"/>
  </w:style>
  <w:style w:type="paragraph" w:customStyle="1" w:styleId="af0">
    <w:name w:val="Интервал до"/>
    <w:basedOn w:val="a0"/>
    <w:uiPriority w:val="2"/>
    <w:qFormat/>
    <w:pPr>
      <w:spacing w:before="240"/>
    </w:pPr>
  </w:style>
  <w:style w:type="paragraph" w:styleId="af1">
    <w:name w:val="header"/>
    <w:basedOn w:val="a0"/>
    <w:link w:val="af2"/>
    <w:uiPriority w:val="99"/>
    <w:unhideWhenUsed/>
    <w:rsid w:val="008B2A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Верхний колонтитул Знак"/>
    <w:basedOn w:val="a1"/>
    <w:link w:val="af1"/>
    <w:uiPriority w:val="99"/>
    <w:rsid w:val="008B2A80"/>
  </w:style>
  <w:style w:type="paragraph" w:styleId="af3">
    <w:name w:val="footer"/>
    <w:basedOn w:val="a0"/>
    <w:link w:val="af4"/>
    <w:uiPriority w:val="99"/>
    <w:unhideWhenUsed/>
    <w:rsid w:val="008B2A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4">
    <w:name w:val="Нижний колонтитул Знак"/>
    <w:basedOn w:val="a1"/>
    <w:link w:val="af3"/>
    <w:uiPriority w:val="99"/>
    <w:rsid w:val="008B2A80"/>
  </w:style>
  <w:style w:type="paragraph" w:styleId="af5">
    <w:name w:val="Balloon Text"/>
    <w:basedOn w:val="a0"/>
    <w:link w:val="af6"/>
    <w:uiPriority w:val="99"/>
    <w:semiHidden/>
    <w:unhideWhenUsed/>
    <w:rsid w:val="004F7C22"/>
    <w:pPr>
      <w:spacing w:after="0" w:line="240" w:lineRule="auto"/>
    </w:pPr>
    <w:rPr>
      <w:rFonts w:ascii="Segoe UI" w:hAnsi="Segoe UI" w:cs="Segoe UI"/>
    </w:rPr>
  </w:style>
  <w:style w:type="character" w:customStyle="1" w:styleId="af6">
    <w:name w:val="Текст выноски Знак"/>
    <w:basedOn w:val="a1"/>
    <w:link w:val="af5"/>
    <w:uiPriority w:val="99"/>
    <w:semiHidden/>
    <w:rsid w:val="004F7C22"/>
    <w:rPr>
      <w:rFonts w:ascii="Segoe UI" w:hAnsi="Segoe UI" w:cs="Segoe UI"/>
    </w:rPr>
  </w:style>
  <w:style w:type="character" w:styleId="af7">
    <w:name w:val="Placeholder Text"/>
    <w:basedOn w:val="a1"/>
    <w:uiPriority w:val="99"/>
    <w:semiHidden/>
    <w:rsid w:val="00EC441D"/>
    <w:rPr>
      <w:color w:val="808080"/>
    </w:rPr>
  </w:style>
  <w:style w:type="table" w:styleId="-51">
    <w:name w:val="Grid Table 5 Dark Accent 1"/>
    <w:basedOn w:val="a2"/>
    <w:uiPriority w:val="50"/>
    <w:rsid w:val="0083524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af8">
    <w:name w:val="List Paragraph"/>
    <w:basedOn w:val="a0"/>
    <w:uiPriority w:val="34"/>
    <w:unhideWhenUsed/>
    <w:qFormat/>
    <w:rsid w:val="00BD3EE4"/>
    <w:pPr>
      <w:ind w:left="720"/>
      <w:contextualSpacing/>
    </w:pPr>
  </w:style>
  <w:style w:type="character" w:styleId="af9">
    <w:name w:val="annotation reference"/>
    <w:basedOn w:val="a1"/>
    <w:uiPriority w:val="99"/>
    <w:semiHidden/>
    <w:unhideWhenUsed/>
    <w:rsid w:val="000E0930"/>
    <w:rPr>
      <w:sz w:val="16"/>
      <w:szCs w:val="16"/>
    </w:rPr>
  </w:style>
  <w:style w:type="paragraph" w:styleId="afa">
    <w:name w:val="annotation text"/>
    <w:basedOn w:val="a0"/>
    <w:link w:val="afb"/>
    <w:uiPriority w:val="99"/>
    <w:semiHidden/>
    <w:unhideWhenUsed/>
    <w:rsid w:val="000E0930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1"/>
    <w:link w:val="afa"/>
    <w:uiPriority w:val="99"/>
    <w:semiHidden/>
    <w:rsid w:val="000E0930"/>
    <w:rPr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0E0930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0E0930"/>
    <w:rPr>
      <w:b/>
      <w:bCs/>
      <w:sz w:val="20"/>
      <w:szCs w:val="20"/>
    </w:rPr>
  </w:style>
  <w:style w:type="paragraph" w:customStyle="1" w:styleId="Default">
    <w:name w:val="Default"/>
    <w:rsid w:val="00B66AB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ru-RU"/>
    </w:rPr>
  </w:style>
  <w:style w:type="table" w:styleId="afe">
    <w:name w:val="Table Grid"/>
    <w:basedOn w:val="a2"/>
    <w:uiPriority w:val="39"/>
    <w:rsid w:val="009321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2"/>
    <w:uiPriority w:val="46"/>
    <w:rsid w:val="00A67C5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TML">
    <w:name w:val="HTML Code"/>
    <w:basedOn w:val="a1"/>
    <w:uiPriority w:val="99"/>
    <w:semiHidden/>
    <w:unhideWhenUsed/>
    <w:rsid w:val="00484C67"/>
    <w:rPr>
      <w:rFonts w:ascii="Courier New" w:eastAsia="Times New Roman" w:hAnsi="Courier New" w:cs="Courier New"/>
      <w:sz w:val="20"/>
      <w:szCs w:val="20"/>
    </w:rPr>
  </w:style>
  <w:style w:type="table" w:customStyle="1" w:styleId="21">
    <w:name w:val="Сетка таблицы2"/>
    <w:basedOn w:val="a2"/>
    <w:next w:val="afe"/>
    <w:uiPriority w:val="59"/>
    <w:rsid w:val="0025673B"/>
    <w:pPr>
      <w:spacing w:after="0" w:line="240" w:lineRule="auto"/>
    </w:pPr>
    <w:rPr>
      <w:color w:val="auto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rsid w:val="0025673B"/>
    <w:pPr>
      <w:spacing w:after="0" w:line="276" w:lineRule="auto"/>
    </w:pPr>
    <w:rPr>
      <w:rFonts w:ascii="Aptos" w:hAnsi="Aptos"/>
      <w:color w:val="auto"/>
      <w:sz w:val="16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3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wmf"/><Relationship Id="rId2" Type="http://schemas.openxmlformats.org/officeDocument/2006/relationships/customXml" Target="../customXml/item2.xml"/><Relationship Id="rId16" Type="http://schemas.openxmlformats.org/officeDocument/2006/relationships/image" Target="media/image5.wmf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wmf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loginov\Documents\&#1053;&#1072;&#1089;&#1090;&#1088;&#1072;&#1080;&#1074;&#1072;&#1077;&#1084;&#1099;&#1077;%20&#1096;&#1072;&#1073;&#1083;&#1086;&#1085;&#1099;%20Office\&#1040;&#1085;&#1082;&#1077;&#1090;&#1072;%20&#1087;&#1088;&#1086;&#1077;&#1082;&#1090;&#1072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CFEFA2CB8EF463DBB82CCDAFF37F8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45516E4-8A18-477B-B585-85AB5D609CC7}"/>
      </w:docPartPr>
      <w:docPartBody>
        <w:p w:rsidR="00501B3A" w:rsidRDefault="0046433B" w:rsidP="0046433B">
          <w:pPr>
            <w:pStyle w:val="7CFEFA2CB8EF463DBB82CCDAFF37F8CC7"/>
          </w:pPr>
          <w:r w:rsidRPr="002E012E">
            <w:rPr>
              <w:rStyle w:val="a3"/>
            </w:rPr>
            <w:t>Место для ввода текста.</w:t>
          </w:r>
        </w:p>
      </w:docPartBody>
    </w:docPart>
    <w:docPart>
      <w:docPartPr>
        <w:name w:val="133E1C716C1448A382F11A756931CDC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42B009A-B16A-46D6-BD16-9E3A48C3CD4D}"/>
      </w:docPartPr>
      <w:docPartBody>
        <w:p w:rsidR="00501B3A" w:rsidRDefault="0046433B" w:rsidP="0046433B">
          <w:pPr>
            <w:pStyle w:val="133E1C716C1448A382F11A756931CDC37"/>
          </w:pPr>
          <w:r w:rsidRPr="002E012E">
            <w:rPr>
              <w:rStyle w:val="a3"/>
            </w:rPr>
            <w:t>Место для ввода текста.</w:t>
          </w:r>
        </w:p>
      </w:docPartBody>
    </w:docPart>
    <w:docPart>
      <w:docPartPr>
        <w:name w:val="3D4C322B9A074DDDA2436ADD459F33B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4C1F3E6-E1D9-42E9-ADA5-6A618468D0B2}"/>
      </w:docPartPr>
      <w:docPartBody>
        <w:p w:rsidR="00AF2DDD" w:rsidRDefault="002F50B1" w:rsidP="002F50B1">
          <w:pPr>
            <w:pStyle w:val="3D4C322B9A074DDDA2436ADD459F33B3"/>
          </w:pPr>
          <w:r w:rsidRPr="002E012E">
            <w:rPr>
              <w:rStyle w:val="a3"/>
            </w:rPr>
            <w:t>Место для ввода текста.</w:t>
          </w:r>
        </w:p>
      </w:docPartBody>
    </w:docPart>
    <w:docPart>
      <w:docPartPr>
        <w:name w:val="F92D5EA72A484B628B88336BAE07AC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AE62627-9F80-485A-93AF-EA44DF9B7D1F}"/>
      </w:docPartPr>
      <w:docPartBody>
        <w:p w:rsidR="009C694B" w:rsidRDefault="005801DB" w:rsidP="005801DB">
          <w:pPr>
            <w:pStyle w:val="F92D5EA72A484B628B88336BAE07AC1C"/>
          </w:pPr>
          <w:r>
            <w:rPr>
              <w:rStyle w:val="a3"/>
            </w:rPr>
            <w:t>[Дата публикации]</w:t>
          </w:r>
        </w:p>
      </w:docPartBody>
    </w:docPart>
    <w:docPart>
      <w:docPartPr>
        <w:name w:val="C76002B759D9463FBD7659CC85606F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48B3DE4-875C-434B-8955-CE72A0D3B7DB}"/>
      </w:docPartPr>
      <w:docPartBody>
        <w:p w:rsidR="000704A7" w:rsidRDefault="008B088C" w:rsidP="008B088C">
          <w:pPr>
            <w:pStyle w:val="C76002B759D9463FBD7659CC85606F84"/>
          </w:pPr>
          <w:r w:rsidRPr="002E012E">
            <w:rPr>
              <w:rStyle w:val="a3"/>
            </w:rPr>
            <w:t>Место для ввода текста.</w:t>
          </w:r>
        </w:p>
      </w:docPartBody>
    </w:docPart>
    <w:docPart>
      <w:docPartPr>
        <w:name w:val="822A70AEFA654B14A0202A03E6FE85E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DD01390-BE6C-45E5-AF7C-FEB1DD770D03}"/>
      </w:docPartPr>
      <w:docPartBody>
        <w:p w:rsidR="000704A7" w:rsidRDefault="008B088C" w:rsidP="008B088C">
          <w:pPr>
            <w:pStyle w:val="822A70AEFA654B14A0202A03E6FE85E4"/>
          </w:pPr>
          <w:r w:rsidRPr="002E012E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ouYuan">
    <w:altName w:val="SimSun"/>
    <w:panose1 w:val="00000000000000000000"/>
    <w:charset w:val="86"/>
    <w:family w:val="roman"/>
    <w:notTrueType/>
    <w:pitch w:val="default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 w:formatting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32A"/>
    <w:rsid w:val="00030032"/>
    <w:rsid w:val="000704A7"/>
    <w:rsid w:val="000B0478"/>
    <w:rsid w:val="000D0779"/>
    <w:rsid w:val="0025376E"/>
    <w:rsid w:val="00295B1E"/>
    <w:rsid w:val="002F50B1"/>
    <w:rsid w:val="0046433B"/>
    <w:rsid w:val="004960E5"/>
    <w:rsid w:val="00501B3A"/>
    <w:rsid w:val="0056584F"/>
    <w:rsid w:val="005801DB"/>
    <w:rsid w:val="00584503"/>
    <w:rsid w:val="005B42EB"/>
    <w:rsid w:val="0061770C"/>
    <w:rsid w:val="00720EE4"/>
    <w:rsid w:val="007503E4"/>
    <w:rsid w:val="007A332A"/>
    <w:rsid w:val="008B088C"/>
    <w:rsid w:val="008C3EE8"/>
    <w:rsid w:val="009C694B"/>
    <w:rsid w:val="00AF2DDD"/>
    <w:rsid w:val="00B402AC"/>
    <w:rsid w:val="00C03EBA"/>
    <w:rsid w:val="00C350A8"/>
    <w:rsid w:val="00E25EDE"/>
    <w:rsid w:val="00F13ADE"/>
    <w:rsid w:val="00F20690"/>
    <w:rsid w:val="00FA72E5"/>
    <w:rsid w:val="00FD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Замещающий текст1"/>
    <w:basedOn w:val="a0"/>
    <w:uiPriority w:val="99"/>
    <w:semiHidden/>
    <w:rsid w:val="009C694B"/>
    <w:rPr>
      <w:color w:val="808080"/>
    </w:rPr>
  </w:style>
  <w:style w:type="paragraph" w:customStyle="1" w:styleId="6D831C72EBC3480B9DA5750BE24AE190">
    <w:name w:val="6D831C72EBC3480B9DA5750BE24AE190"/>
  </w:style>
  <w:style w:type="paragraph" w:customStyle="1" w:styleId="452402FF151F48839D0F83D40330BFFD">
    <w:name w:val="452402FF151F48839D0F83D40330BFFD"/>
  </w:style>
  <w:style w:type="character" w:styleId="a3">
    <w:name w:val="Placeholder Text"/>
    <w:basedOn w:val="a0"/>
    <w:uiPriority w:val="99"/>
    <w:semiHidden/>
    <w:rsid w:val="008B088C"/>
  </w:style>
  <w:style w:type="paragraph" w:customStyle="1" w:styleId="A0C37C15EE474FE3A347B69AA8C3B770">
    <w:name w:val="A0C37C15EE474FE3A347B69AA8C3B770"/>
    <w:rsid w:val="007A332A"/>
  </w:style>
  <w:style w:type="paragraph" w:customStyle="1" w:styleId="62157D59211343458ADF33638528FFF7">
    <w:name w:val="62157D59211343458ADF33638528FFF7"/>
    <w:rsid w:val="007A332A"/>
  </w:style>
  <w:style w:type="paragraph" w:customStyle="1" w:styleId="34F2CC0851E34581BD52F1AA5F126E65">
    <w:name w:val="34F2CC0851E34581BD52F1AA5F126E65"/>
    <w:rsid w:val="007A332A"/>
  </w:style>
  <w:style w:type="paragraph" w:customStyle="1" w:styleId="75CCB14918CD41918EAC451EDE25F5EB">
    <w:name w:val="75CCB14918CD41918EAC451EDE25F5EB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AA2D36F4056A490184A145A6B3385EFE">
    <w:name w:val="AA2D36F4056A490184A145A6B3385EFE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A7A05BC7140149C1BD7CC947BB21F95F">
    <w:name w:val="A7A05BC7140149C1BD7CC947BB21F95F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213FD01EDB594030B0A7DE80D1068555">
    <w:name w:val="213FD01EDB594030B0A7DE80D1068555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F86B3045E9A4149A6C3E0EB9D9AF89B">
    <w:name w:val="6F86B3045E9A4149A6C3E0EB9D9AF89B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3859C61BABC94CED8C57F51633F8B5EF">
    <w:name w:val="3859C61BABC94CED8C57F51633F8B5EF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59FCBC0C6F94DAD8E4A36E3F258D48F">
    <w:name w:val="659FCBC0C6F94DAD8E4A36E3F258D48F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34F2CC0851E34581BD52F1AA5F126E651">
    <w:name w:val="34F2CC0851E34581BD52F1AA5F126E65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406ADF0F8D334A2B89B43330D3B09458">
    <w:name w:val="406ADF0F8D334A2B89B43330D3B09458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A1471A76ABEA4EA39B5B6933D13D43A6">
    <w:name w:val="A1471A76ABEA4EA39B5B6933D13D43A6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40EF93995E8349D5B39AEBB1A09060EB">
    <w:name w:val="40EF93995E8349D5B39AEBB1A09060EB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75CCB14918CD41918EAC451EDE25F5EB1">
    <w:name w:val="75CCB14918CD41918EAC451EDE25F5EB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AA2D36F4056A490184A145A6B3385EFE1">
    <w:name w:val="AA2D36F4056A490184A145A6B3385EFE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A7A05BC7140149C1BD7CC947BB21F95F1">
    <w:name w:val="A7A05BC7140149C1BD7CC947BB21F95F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213FD01EDB594030B0A7DE80D10685551">
    <w:name w:val="213FD01EDB594030B0A7DE80D1068555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F86B3045E9A4149A6C3E0EB9D9AF89B1">
    <w:name w:val="6F86B3045E9A4149A6C3E0EB9D9AF89B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3859C61BABC94CED8C57F51633F8B5EF1">
    <w:name w:val="3859C61BABC94CED8C57F51633F8B5EF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59FCBC0C6F94DAD8E4A36E3F258D48F1">
    <w:name w:val="659FCBC0C6F94DAD8E4A36E3F258D48F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34F2CC0851E34581BD52F1AA5F126E652">
    <w:name w:val="34F2CC0851E34581BD52F1AA5F126E652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406ADF0F8D334A2B89B43330D3B094581">
    <w:name w:val="406ADF0F8D334A2B89B43330D3B09458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A1471A76ABEA4EA39B5B6933D13D43A61">
    <w:name w:val="A1471A76ABEA4EA39B5B6933D13D43A6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40EF93995E8349D5B39AEBB1A09060EB1">
    <w:name w:val="40EF93995E8349D5B39AEBB1A09060EB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E4126D3C86C43AAAA9C226F91B4ACE3">
    <w:name w:val="6E4126D3C86C43AAAA9C226F91B4ACE3"/>
    <w:rsid w:val="007A332A"/>
  </w:style>
  <w:style w:type="paragraph" w:customStyle="1" w:styleId="B7E671745040491D949F7C2EB6B61DE5">
    <w:name w:val="B7E671745040491D949F7C2EB6B61DE5"/>
    <w:rsid w:val="007A332A"/>
  </w:style>
  <w:style w:type="paragraph" w:customStyle="1" w:styleId="567B78D868BE49C09DB1BE01E049006E">
    <w:name w:val="567B78D868BE49C09DB1BE01E049006E"/>
    <w:rsid w:val="007A332A"/>
  </w:style>
  <w:style w:type="paragraph" w:customStyle="1" w:styleId="E3F0D3F13A884AA387D6A6502128CBC2">
    <w:name w:val="E3F0D3F13A884AA387D6A6502128CBC2"/>
    <w:rsid w:val="007A332A"/>
  </w:style>
  <w:style w:type="paragraph" w:customStyle="1" w:styleId="9830B78FE28A4285951B1BF1F981DBAE">
    <w:name w:val="9830B78FE28A4285951B1BF1F981DBAE"/>
    <w:rsid w:val="007A332A"/>
  </w:style>
  <w:style w:type="paragraph" w:customStyle="1" w:styleId="A32D3483ED6246C0BD480E0EFA9C1A2F">
    <w:name w:val="A32D3483ED6246C0BD480E0EFA9C1A2F"/>
    <w:rsid w:val="007A332A"/>
  </w:style>
  <w:style w:type="paragraph" w:customStyle="1" w:styleId="0F22765EA5DD4472819EDDEF43361760">
    <w:name w:val="0F22765EA5DD4472819EDDEF43361760"/>
    <w:rsid w:val="007A332A"/>
  </w:style>
  <w:style w:type="paragraph" w:customStyle="1" w:styleId="21035F52AD464F57A369FCF601E54DB9">
    <w:name w:val="21035F52AD464F57A369FCF601E54DB9"/>
    <w:rsid w:val="007A332A"/>
  </w:style>
  <w:style w:type="paragraph" w:customStyle="1" w:styleId="A3A601715FC24ED0A269B1FE3197F430">
    <w:name w:val="A3A601715FC24ED0A269B1FE3197F430"/>
    <w:rsid w:val="007A332A"/>
  </w:style>
  <w:style w:type="paragraph" w:customStyle="1" w:styleId="37BCB2F6CBA54D4EA508F6508BDE095B">
    <w:name w:val="37BCB2F6CBA54D4EA508F6508BDE095B"/>
    <w:rsid w:val="007A332A"/>
  </w:style>
  <w:style w:type="paragraph" w:customStyle="1" w:styleId="556815028D1E4F3A97F817847031B1AF">
    <w:name w:val="556815028D1E4F3A97F817847031B1AF"/>
    <w:rsid w:val="007A332A"/>
  </w:style>
  <w:style w:type="paragraph" w:customStyle="1" w:styleId="1814F9B58DAA4CEE85CB1A1050234FDD">
    <w:name w:val="1814F9B58DAA4CEE85CB1A1050234FDD"/>
    <w:rsid w:val="007A332A"/>
  </w:style>
  <w:style w:type="paragraph" w:customStyle="1" w:styleId="B9071B8DDF0741B887CE71BA8693BA72">
    <w:name w:val="B9071B8DDF0741B887CE71BA8693BA72"/>
    <w:rsid w:val="007A332A"/>
  </w:style>
  <w:style w:type="paragraph" w:customStyle="1" w:styleId="F53135EB56994C70900DCB155DE2C88F">
    <w:name w:val="F53135EB56994C70900DCB155DE2C88F"/>
    <w:rsid w:val="007A332A"/>
  </w:style>
  <w:style w:type="paragraph" w:customStyle="1" w:styleId="E6A61A4475CC4DED8D0AFCDBDB722015">
    <w:name w:val="E6A61A4475CC4DED8D0AFCDBDB722015"/>
    <w:rsid w:val="007A332A"/>
  </w:style>
  <w:style w:type="paragraph" w:customStyle="1" w:styleId="DA19AC5B37184D5F9D033F6020BE8635">
    <w:name w:val="DA19AC5B37184D5F9D033F6020BE8635"/>
    <w:rsid w:val="007A332A"/>
  </w:style>
  <w:style w:type="paragraph" w:customStyle="1" w:styleId="BACE42A548A64888A24966B32D9D2FB7">
    <w:name w:val="BACE42A548A64888A24966B32D9D2FB7"/>
    <w:rsid w:val="007A332A"/>
  </w:style>
  <w:style w:type="paragraph" w:customStyle="1" w:styleId="677E477800A943AC80C23F959EFFE78D">
    <w:name w:val="677E477800A943AC80C23F959EFFE78D"/>
    <w:rsid w:val="007A332A"/>
  </w:style>
  <w:style w:type="paragraph" w:customStyle="1" w:styleId="4137A5CC8B834A329B22A0D2D7EB0707">
    <w:name w:val="4137A5CC8B834A329B22A0D2D7EB0707"/>
    <w:rsid w:val="007A332A"/>
  </w:style>
  <w:style w:type="paragraph" w:customStyle="1" w:styleId="B90F0D4438654A9F9CDF561BAF171870">
    <w:name w:val="B90F0D4438654A9F9CDF561BAF171870"/>
    <w:rsid w:val="007A332A"/>
  </w:style>
  <w:style w:type="paragraph" w:customStyle="1" w:styleId="B547F931B4394F428120395873C7E6CA">
    <w:name w:val="B547F931B4394F428120395873C7E6CA"/>
    <w:rsid w:val="007A332A"/>
  </w:style>
  <w:style w:type="paragraph" w:customStyle="1" w:styleId="0394B324CE3342D182CE33D25C7C4167">
    <w:name w:val="0394B324CE3342D182CE33D25C7C4167"/>
    <w:rsid w:val="007A332A"/>
  </w:style>
  <w:style w:type="paragraph" w:customStyle="1" w:styleId="513E0D90F5A947A9BF37ED1362650B60">
    <w:name w:val="513E0D90F5A947A9BF37ED1362650B60"/>
    <w:rsid w:val="007A332A"/>
  </w:style>
  <w:style w:type="paragraph" w:customStyle="1" w:styleId="FD483482A71E45969B9768EE00EF524A">
    <w:name w:val="FD483482A71E45969B9768EE00EF524A"/>
    <w:rsid w:val="007A332A"/>
  </w:style>
  <w:style w:type="paragraph" w:customStyle="1" w:styleId="0C218C6AB0B04D238497BDEC28E6C015">
    <w:name w:val="0C218C6AB0B04D238497BDEC28E6C015"/>
    <w:rsid w:val="007A332A"/>
  </w:style>
  <w:style w:type="paragraph" w:customStyle="1" w:styleId="AD78224241964E40ADAB5438F3D531D4">
    <w:name w:val="AD78224241964E40ADAB5438F3D531D4"/>
    <w:rsid w:val="007A332A"/>
  </w:style>
  <w:style w:type="paragraph" w:customStyle="1" w:styleId="4E037049BAD546A5895875311A887F9C">
    <w:name w:val="4E037049BAD546A5895875311A887F9C"/>
    <w:rsid w:val="007A332A"/>
  </w:style>
  <w:style w:type="paragraph" w:customStyle="1" w:styleId="4E3FC57F653441F6BF872DB721A076E8">
    <w:name w:val="4E3FC57F653441F6BF872DB721A076E8"/>
    <w:rsid w:val="004960E5"/>
  </w:style>
  <w:style w:type="paragraph" w:customStyle="1" w:styleId="17CC58D759A043D5AEB30B6387B26BA5">
    <w:name w:val="17CC58D759A043D5AEB30B6387B26BA5"/>
    <w:rsid w:val="004960E5"/>
  </w:style>
  <w:style w:type="paragraph" w:customStyle="1" w:styleId="FF8F27B005C14E85952EB6DC61BA32BD">
    <w:name w:val="FF8F27B005C14E85952EB6DC61BA32BD"/>
    <w:rsid w:val="004960E5"/>
  </w:style>
  <w:style w:type="paragraph" w:customStyle="1" w:styleId="A375771841BB4AA6A7D9310E40CD5E2B">
    <w:name w:val="A375771841BB4AA6A7D9310E40CD5E2B"/>
    <w:rsid w:val="004960E5"/>
  </w:style>
  <w:style w:type="paragraph" w:customStyle="1" w:styleId="FD3A47706C5447669C49C6E159DA59FC">
    <w:name w:val="FD3A47706C5447669C49C6E159DA59FC"/>
    <w:rsid w:val="004960E5"/>
  </w:style>
  <w:style w:type="paragraph" w:customStyle="1" w:styleId="810C4EA953734C168E406C2CEA6494E7">
    <w:name w:val="810C4EA953734C168E406C2CEA6494E7"/>
    <w:rsid w:val="004960E5"/>
  </w:style>
  <w:style w:type="paragraph" w:customStyle="1" w:styleId="CF16C46083B24729ACAD6F665D628ADD">
    <w:name w:val="CF16C46083B24729ACAD6F665D628ADD"/>
    <w:rsid w:val="004960E5"/>
  </w:style>
  <w:style w:type="paragraph" w:customStyle="1" w:styleId="45D7C7DDCC9544C9A7BA78FE5812D187">
    <w:name w:val="45D7C7DDCC9544C9A7BA78FE5812D187"/>
    <w:rsid w:val="008C3EE8"/>
  </w:style>
  <w:style w:type="paragraph" w:customStyle="1" w:styleId="038418F8626640E997122189D1D52DCF">
    <w:name w:val="038418F8626640E997122189D1D52DCF"/>
    <w:rsid w:val="008C3EE8"/>
  </w:style>
  <w:style w:type="paragraph" w:customStyle="1" w:styleId="2E3C179C5B4549C98AEEB145B4D2B7A9">
    <w:name w:val="2E3C179C5B4549C98AEEB145B4D2B7A9"/>
    <w:rsid w:val="008C3EE8"/>
  </w:style>
  <w:style w:type="paragraph" w:customStyle="1" w:styleId="1C5FE20196384C4897BAF6737D5673A7">
    <w:name w:val="1C5FE20196384C4897BAF6737D5673A7"/>
    <w:rsid w:val="008C3EE8"/>
  </w:style>
  <w:style w:type="paragraph" w:customStyle="1" w:styleId="6E6EEAE0828F4B2B9974BD5D4E118339">
    <w:name w:val="6E6EEAE0828F4B2B9974BD5D4E118339"/>
    <w:rsid w:val="000D0779"/>
  </w:style>
  <w:style w:type="paragraph" w:customStyle="1" w:styleId="DCB88B142EE64489814E9158574BE738">
    <w:name w:val="DCB88B142EE64489814E9158574BE738"/>
    <w:rsid w:val="000D0779"/>
  </w:style>
  <w:style w:type="paragraph" w:customStyle="1" w:styleId="7CFEFA2CB8EF463DBB82CCDAFF37F8CC">
    <w:name w:val="7CFEFA2CB8EF463DBB82CCDAFF37F8CC"/>
    <w:rsid w:val="000D0779"/>
  </w:style>
  <w:style w:type="paragraph" w:customStyle="1" w:styleId="133E1C716C1448A382F11A756931CDC3">
    <w:name w:val="133E1C716C1448A382F11A756931CDC3"/>
    <w:rsid w:val="000D0779"/>
  </w:style>
  <w:style w:type="paragraph" w:customStyle="1" w:styleId="C0ED177CCDDC449E94282DC175E44539">
    <w:name w:val="C0ED177CCDDC449E94282DC175E44539"/>
    <w:rsid w:val="000D0779"/>
  </w:style>
  <w:style w:type="paragraph" w:customStyle="1" w:styleId="6916C1EF00C14F6095751A9AB28CFAE9">
    <w:name w:val="6916C1EF00C14F6095751A9AB28CFAE9"/>
    <w:rsid w:val="000D0779"/>
  </w:style>
  <w:style w:type="paragraph" w:customStyle="1" w:styleId="133E1C716C1448A382F11A756931CDC31">
    <w:name w:val="133E1C716C1448A382F11A756931CDC31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E6EEAE0828F4B2B9974BD5D4E1183391">
    <w:name w:val="6E6EEAE0828F4B2B9974BD5D4E1183391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7CFEFA2CB8EF463DBB82CCDAFF37F8CC1">
    <w:name w:val="7CFEFA2CB8EF463DBB82CCDAFF37F8CC1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133E1C716C1448A382F11A756931CDC32">
    <w:name w:val="133E1C716C1448A382F11A756931CDC32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E6EEAE0828F4B2B9974BD5D4E1183392">
    <w:name w:val="6E6EEAE0828F4B2B9974BD5D4E1183392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7CFEFA2CB8EF463DBB82CCDAFF37F8CC2">
    <w:name w:val="7CFEFA2CB8EF463DBB82CCDAFF37F8CC2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133E1C716C1448A382F11A756931CDC33">
    <w:name w:val="133E1C716C1448A382F11A756931CDC33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E6EEAE0828F4B2B9974BD5D4E1183393">
    <w:name w:val="6E6EEAE0828F4B2B9974BD5D4E1183393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7CFEFA2CB8EF463DBB82CCDAFF37F8CC3">
    <w:name w:val="7CFEFA2CB8EF463DBB82CCDAFF37F8CC3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133E1C716C1448A382F11A756931CDC34">
    <w:name w:val="133E1C716C1448A382F11A756931CDC34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E6EEAE0828F4B2B9974BD5D4E1183394">
    <w:name w:val="6E6EEAE0828F4B2B9974BD5D4E1183394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7CFEFA2CB8EF463DBB82CCDAFF37F8CC4">
    <w:name w:val="7CFEFA2CB8EF463DBB82CCDAFF37F8CC4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133E1C716C1448A382F11A756931CDC35">
    <w:name w:val="133E1C716C1448A382F11A756931CDC35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E6EEAE0828F4B2B9974BD5D4E1183395">
    <w:name w:val="6E6EEAE0828F4B2B9974BD5D4E1183395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7CFEFA2CB8EF463DBB82CCDAFF37F8CC5">
    <w:name w:val="7CFEFA2CB8EF463DBB82CCDAFF37F8CC5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133E1C716C1448A382F11A756931CDC36">
    <w:name w:val="133E1C716C1448A382F11A756931CDC36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E6EEAE0828F4B2B9974BD5D4E1183396">
    <w:name w:val="6E6EEAE0828F4B2B9974BD5D4E1183396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7CFEFA2CB8EF463DBB82CCDAFF37F8CC6">
    <w:name w:val="7CFEFA2CB8EF463DBB82CCDAFF37F8CC6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133E1C716C1448A382F11A756931CDC37">
    <w:name w:val="133E1C716C1448A382F11A756931CDC37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E6EEAE0828F4B2B9974BD5D4E1183397">
    <w:name w:val="6E6EEAE0828F4B2B9974BD5D4E1183397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7CFEFA2CB8EF463DBB82CCDAFF37F8CC7">
    <w:name w:val="7CFEFA2CB8EF463DBB82CCDAFF37F8CC7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BE1FFDA98CA148DC8F2911F6CBF2A3CE">
    <w:name w:val="BE1FFDA98CA148DC8F2911F6CBF2A3CE"/>
    <w:rsid w:val="002F50B1"/>
  </w:style>
  <w:style w:type="paragraph" w:customStyle="1" w:styleId="3D4C322B9A074DDDA2436ADD459F33B3">
    <w:name w:val="3D4C322B9A074DDDA2436ADD459F33B3"/>
    <w:rsid w:val="002F50B1"/>
  </w:style>
  <w:style w:type="paragraph" w:customStyle="1" w:styleId="F92D5EA72A484B628B88336BAE07AC1C">
    <w:name w:val="F92D5EA72A484B628B88336BAE07AC1C"/>
    <w:rsid w:val="005801DB"/>
  </w:style>
  <w:style w:type="paragraph" w:customStyle="1" w:styleId="E32396F5FAD246ECB0ABA4986BBC1B14">
    <w:name w:val="E32396F5FAD246ECB0ABA4986BBC1B14"/>
    <w:rsid w:val="009C694B"/>
  </w:style>
  <w:style w:type="paragraph" w:customStyle="1" w:styleId="A32ECE32CDD346C88A1B7134C34CFFAA">
    <w:name w:val="A32ECE32CDD346C88A1B7134C34CFFAA"/>
    <w:rsid w:val="009C694B"/>
  </w:style>
  <w:style w:type="paragraph" w:customStyle="1" w:styleId="C76002B759D9463FBD7659CC85606F84">
    <w:name w:val="C76002B759D9463FBD7659CC85606F84"/>
    <w:rsid w:val="008B088C"/>
  </w:style>
  <w:style w:type="paragraph" w:customStyle="1" w:styleId="822A70AEFA654B14A0202A03E6FE85E4">
    <w:name w:val="822A70AEFA654B14A0202A03E6FE85E4"/>
    <w:rsid w:val="008B08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2025-05-29T00:00:00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0D775C8BCFA5E419549A57BD184D3D5" ma:contentTypeVersion="14" ma:contentTypeDescription="Создание документа." ma:contentTypeScope="" ma:versionID="b5513a642d46e0f19ad9b5d916dc2eee">
  <xsd:schema xmlns:xsd="http://www.w3.org/2001/XMLSchema" xmlns:xs="http://www.w3.org/2001/XMLSchema" xmlns:p="http://schemas.microsoft.com/office/2006/metadata/properties" xmlns:ns3="ca64e87a-25f2-486c-aa67-2f4912be568a" xmlns:ns4="2c507531-6802-47e8-88bd-4d6d7bbb4e11" targetNamespace="http://schemas.microsoft.com/office/2006/metadata/properties" ma:root="true" ma:fieldsID="4a6e86f5a660aeacdbde38a971bc800d" ns3:_="" ns4:_="">
    <xsd:import namespace="ca64e87a-25f2-486c-aa67-2f4912be568a"/>
    <xsd:import namespace="2c507531-6802-47e8-88bd-4d6d7bbb4e1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64e87a-25f2-486c-aa67-2f4912be56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507531-6802-47e8-88bd-4d6d7bbb4e1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E66866D-15C5-4C58-B438-EC97517FFC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AFB346-B66F-4772-A07F-DA2E09A148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726F481-AFB9-46CD-82B8-6A0ABFCD28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64e87a-25f2-486c-aa67-2f4912be568a"/>
    <ds:schemaRef ds:uri="2c507531-6802-47e8-88bd-4d6d7bbb4e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4EF506C-EEBD-4263-9402-4020D822B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Анкета проекта.dotx</Template>
  <TotalTime>155</TotalTime>
  <Pages>9</Pages>
  <Words>2108</Words>
  <Characters>12016</Characters>
  <Application>Microsoft Office Word</Application>
  <DocSecurity>0</DocSecurity>
  <Lines>100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«Автоматическое формирование печатной формы обходного листа на основании документа «Увольнение»»</dc:subject>
  <dc:creator>v.n.veremeenko@efko.ru</dc:creator>
  <cp:keywords/>
  <dc:description/>
  <cp:lastModifiedBy>Елизавета Хворостинина</cp:lastModifiedBy>
  <cp:revision>22</cp:revision>
  <dcterms:created xsi:type="dcterms:W3CDTF">2026-10-19T12:56:00Z</dcterms:created>
  <dcterms:modified xsi:type="dcterms:W3CDTF">2026-10-27T11:58:00Z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TC034441799991</vt:lpwstr>
  </property>
  <property fmtid="{D5CDD505-2E9C-101B-9397-08002B2CF9AE}" pid="3" name="ContentTypeId">
    <vt:lpwstr>0x01010060D775C8BCFA5E419549A57BD184D3D5</vt:lpwstr>
  </property>
</Properties>
</file>